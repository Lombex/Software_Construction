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Pr="003038E9" w:rsidR="00220B9B" w:rsidP="542E17F9" w:rsidRDefault="007766B6" w14:paraId="470E3F40" w14:textId="77777777">
      <w:pPr>
        <w:rPr>
          <w:noProof/>
          <w:highlight w:val="darkGreen"/>
        </w:rPr>
      </w:pPr>
      <w:r w:rsidRPr="003038E9">
        <w:rPr>
          <w:noProof/>
          <w:lang w:bidi="nl-NL"/>
        </w:rPr>
        <mc:AlternateContent>
          <mc:Choice Requires="wpg">
            <w:drawing>
              <wp:anchor distT="0" distB="0" distL="114300" distR="114300" simplePos="0" relativeHeight="251712512" behindDoc="1" locked="1" layoutInCell="1" allowOverlap="1" wp14:anchorId="464B77EC" wp14:editId="584462D6">
                <wp:simplePos x="0" y="0"/>
                <wp:positionH relativeFrom="column">
                  <wp:posOffset>-685800</wp:posOffset>
                </wp:positionH>
                <wp:positionV relativeFrom="paragraph">
                  <wp:posOffset>-631190</wp:posOffset>
                </wp:positionV>
                <wp:extent cx="7772400" cy="7772400"/>
                <wp:effectExtent l="0" t="0" r="0" b="0"/>
                <wp:wrapNone/>
                <wp:docPr id="2" name="Groe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772400"/>
                          <a:chOff x="0" y="0"/>
                          <a:chExt cx="7772400" cy="7773670"/>
                        </a:xfrm>
                      </wpg:grpSpPr>
                      <wps:wsp>
                        <wps:cNvPr id="1" name="Rechthoek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2860"/>
                            <a:ext cx="7772400" cy="775017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06324A" w:rsidR="004E5762" w:rsidP="00220B9B" w:rsidRDefault="004E5762" w14:paraId="05E7B7E0" w14:textId="7777777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hthoek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5158740"/>
                            <a:ext cx="464185" cy="2614930"/>
                          </a:xfrm>
                          <a:prstGeom prst="rect">
                            <a:avLst/>
                          </a:prstGeom>
                          <a:solidFill>
                            <a:srgbClr val="F2F2F2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Afbeelding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772400" cy="5160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ep 2" style="position:absolute;margin-left:-54pt;margin-top:-49.7pt;width:612pt;height:612pt;z-index:-251603968;mso-height-relative:margin" alt="&quot;&quot;" coordsize="77724,77736" o:spid="_x0000_s1026" w14:anchorId="464B77EC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">
                <v:rect id="Rechthoek 1" style="position:absolute;top:228;width:77724;height:77502;visibility:visible;mso-wrap-style:square;v-text-anchor:bottom" alt="&quot;&quot;" o:spid="_x0000_s1027" fillcolor="#14756e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">
                  <v:textbox>
                    <w:txbxContent>
                      <w:p w:rsidRPr="0006324A" w:rsidR="004E5762" w:rsidP="00220B9B" w:rsidRDefault="004E5762" w14:paraId="05E7B7E0" w14:textId="77777777"/>
                    </w:txbxContent>
                  </v:textbox>
                </v:rect>
                <v:rect id="Rechthoek 3" style="position:absolute;top:51587;width:4641;height:26149;visibility:visible;mso-wrap-style:square;v-text-anchor:middle" alt="&quot;&quot;" o:spid="_x0000_s1028" fillcolor="#f2f2f2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">
                  <v:fill opacity="32896f"/>
                </v: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Afbeelding 4" style="position:absolute;width:77724;height:5160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">
                  <v:imagedata o:title="" r:id="rId12"/>
                </v:shape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8"/>
        <w:gridCol w:w="1120"/>
      </w:tblGrid>
      <w:tr w:rsidRPr="00AE41D8" w:rsidR="00FF2BC5" w:rsidTr="3AE762FA" w14:paraId="29742D28" w14:textId="77777777">
        <w:trPr>
          <w:trHeight w:val="3168"/>
        </w:trPr>
        <w:tc>
          <w:tcPr>
            <w:tcW w:w="7655" w:type="dxa"/>
            <w:tcMar>
              <w:top w:w="7200" w:type="dxa"/>
            </w:tcMar>
            <w:vAlign w:val="bottom"/>
          </w:tcPr>
          <w:p w:rsidRPr="00366A70" w:rsidR="00FF2BC5" w:rsidP="00D528B9" w:rsidRDefault="00366A70" w14:paraId="089D61CE" w14:textId="430779DC">
            <w:pPr>
              <w:pStyle w:val="Titel"/>
              <w:rPr>
                <w:noProof/>
                <w:lang w:val="en-US"/>
              </w:rPr>
            </w:pPr>
            <w:r w:rsidRPr="00366A70">
              <w:rPr>
                <w:noProof/>
                <w:lang w:val="en-US"/>
              </w:rPr>
              <w:t>Software Construction Process and Tools</w:t>
            </w:r>
            <w:r w:rsidRPr="00366A70" w:rsidR="00D528B9">
              <w:rPr>
                <w:noProof/>
                <w:lang w:val="en-US" w:bidi="nl-NL"/>
              </w:rPr>
              <w:t xml:space="preserve"> </w:t>
            </w:r>
          </w:p>
          <w:p w:rsidRPr="00366A70" w:rsidR="00FF2BC5" w:rsidP="00D528B9" w:rsidRDefault="00AE41D8" w14:paraId="18BDD05D" w14:textId="26AA1111">
            <w:pPr>
              <w:pStyle w:val="Ondertitel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Requirements</w:t>
            </w:r>
          </w:p>
        </w:tc>
        <w:tc>
          <w:tcPr>
            <w:tcW w:w="2431" w:type="dxa"/>
            <w:tcMar/>
          </w:tcPr>
          <w:p w:rsidRPr="00366A70" w:rsidR="00FF2BC5" w:rsidP="00220B9B" w:rsidRDefault="00FF2BC5" w14:paraId="44EF3FEC" w14:textId="77777777">
            <w:pPr>
              <w:pStyle w:val="Titel"/>
              <w:rPr>
                <w:noProof/>
                <w:lang w:val="en-US"/>
              </w:rPr>
            </w:pPr>
          </w:p>
        </w:tc>
      </w:tr>
      <w:tr w:rsidRPr="003038E9" w:rsidR="00FF2BC5" w:rsidTr="3AE762FA" w14:paraId="7E7FC938" w14:textId="77777777">
        <w:tc>
          <w:tcPr>
            <w:tcW w:w="7655" w:type="dxa"/>
            <w:tcMar>
              <w:top w:w="454" w:type="dxa"/>
            </w:tcMar>
          </w:tcPr>
          <w:p w:rsidRPr="00AE41D8" w:rsidR="008D0269" w:rsidP="00D528B9" w:rsidRDefault="008D0269" w14:paraId="3C883397" w14:textId="77777777">
            <w:pPr>
              <w:pStyle w:val="Auteur"/>
              <w:rPr>
                <w:noProof/>
                <w:lang w:val="en-US"/>
              </w:rPr>
            </w:pPr>
          </w:p>
          <w:p w:rsidRPr="004E377B" w:rsidR="008D0269" w:rsidP="00D528B9" w:rsidRDefault="007C527B" w14:paraId="5DD1CEEB" w14:textId="3C934272">
            <w:pPr>
              <w:pStyle w:val="Auteur"/>
              <w:rPr>
                <w:rFonts w:ascii="Abadi" w:hAnsi="Abadi"/>
                <w:noProof/>
              </w:rPr>
            </w:pPr>
            <w:r w:rsidRPr="00AE41D8">
              <w:rPr>
                <w:rFonts w:ascii="Abadi" w:hAnsi="Abadi"/>
                <w:b/>
                <w:bCs/>
                <w:noProof/>
                <w:sz w:val="24"/>
                <w:szCs w:val="24"/>
              </w:rPr>
              <w:t>Status:</w:t>
            </w:r>
            <w:r w:rsidRPr="004E377B">
              <w:rPr>
                <w:rFonts w:ascii="Abadi" w:hAnsi="Abadi"/>
                <w:noProof/>
                <w:sz w:val="24"/>
                <w:szCs w:val="24"/>
              </w:rPr>
              <w:t xml:space="preserve"> </w:t>
            </w:r>
            <w:r w:rsidRPr="004E377B">
              <w:rPr>
                <w:rFonts w:ascii="Abadi" w:hAnsi="Abadi"/>
                <w:b/>
                <w:bCs/>
                <w:noProof/>
              </w:rPr>
              <w:t>(</w:t>
            </w:r>
            <w:r w:rsidR="00AE41D8">
              <w:rPr>
                <w:rFonts w:ascii="Abadi" w:hAnsi="Abadi"/>
                <w:b/>
                <w:bCs/>
                <w:noProof/>
                <w:color w:val="FF0000"/>
              </w:rPr>
              <w:t xml:space="preserve"> </w:t>
            </w:r>
            <w:r w:rsidRPr="004E377B">
              <w:rPr>
                <w:rFonts w:ascii="Abadi" w:hAnsi="Abadi"/>
                <w:b/>
                <w:bCs/>
                <w:noProof/>
                <w:color w:val="FFFF00"/>
              </w:rPr>
              <w:t>REVIEW</w:t>
            </w:r>
            <w:r w:rsidR="00AE41D8">
              <w:rPr>
                <w:rFonts w:ascii="Abadi" w:hAnsi="Abadi"/>
                <w:b/>
                <w:bCs/>
                <w:noProof/>
              </w:rPr>
              <w:t xml:space="preserve"> </w:t>
            </w:r>
            <w:r w:rsidRPr="004E377B">
              <w:rPr>
                <w:rFonts w:ascii="Abadi" w:hAnsi="Abadi"/>
                <w:b/>
                <w:bCs/>
                <w:noProof/>
              </w:rPr>
              <w:t>)</w:t>
            </w:r>
          </w:p>
          <w:p w:rsidRPr="004E377B" w:rsidR="008D0269" w:rsidP="00D528B9" w:rsidRDefault="008D0269" w14:paraId="62C4678A" w14:textId="77777777">
            <w:pPr>
              <w:pStyle w:val="Auteur"/>
              <w:rPr>
                <w:rFonts w:ascii="Abadi" w:hAnsi="Abadi"/>
                <w:noProof/>
              </w:rPr>
            </w:pPr>
          </w:p>
          <w:p w:rsidRPr="003038E9" w:rsidR="00FF2BC5" w:rsidP="00D528B9" w:rsidRDefault="00366A70" w14:paraId="207F862E" w14:noSpellErr="1" w14:textId="5F9838E5">
            <w:pPr>
              <w:pStyle w:val="Auteur"/>
              <w:rPr>
                <w:noProof/>
              </w:rPr>
            </w:pPr>
            <w:r w:rsidRPr="3AE762FA" w:rsidR="32C1F985">
              <w:rPr>
                <w:rFonts w:ascii="Abadi" w:hAnsi="Abadi"/>
                <w:noProof/>
                <w:sz w:val="24"/>
                <w:szCs w:val="24"/>
              </w:rPr>
              <w:t>Zdennick Oosterwolde, Alex van Eggermond</w:t>
            </w:r>
            <w:r w:rsidRPr="3AE762FA" w:rsidR="5554B078">
              <w:rPr>
                <w:rFonts w:ascii="Abadi" w:hAnsi="Abadi"/>
                <w:noProof/>
                <w:sz w:val="24"/>
                <w:szCs w:val="24"/>
              </w:rPr>
              <w:t xml:space="preserve">, Noah Dubbelman, Irem Pehleven, Jason Vuong </w:t>
            </w:r>
            <w:r w:rsidRPr="3AE762FA" w:rsidR="007C527B">
              <w:rPr>
                <w:rFonts w:ascii="Abadi" w:hAnsi="Abadi"/>
                <w:noProof/>
                <w:sz w:val="24"/>
                <w:szCs w:val="24"/>
              </w:rPr>
              <w:t xml:space="preserve">| </w:t>
            </w:r>
            <w:r w:rsidRPr="3AE762FA" w:rsidR="00AE41D8">
              <w:rPr>
                <w:rFonts w:ascii="Abadi" w:hAnsi="Abadi"/>
                <w:noProof/>
                <w:sz w:val="24"/>
                <w:szCs w:val="24"/>
              </w:rPr>
              <w:t>09-17-2025</w:t>
            </w:r>
          </w:p>
        </w:tc>
        <w:tc>
          <w:tcPr>
            <w:tcW w:w="2431" w:type="dxa"/>
            <w:tcMar/>
          </w:tcPr>
          <w:p w:rsidRPr="003038E9" w:rsidR="00FF2BC5" w:rsidP="00FF2BC5" w:rsidRDefault="00FF2BC5" w14:paraId="574B4AC2" w14:textId="77777777">
            <w:pPr>
              <w:rPr>
                <w:noProof/>
              </w:rPr>
            </w:pPr>
          </w:p>
        </w:tc>
      </w:tr>
    </w:tbl>
    <w:p w:rsidRPr="003038E9" w:rsidR="007766B6" w:rsidP="00220B9B" w:rsidRDefault="007766B6" w14:paraId="3C3A370F" w14:textId="77777777">
      <w:pPr>
        <w:rPr>
          <w:noProof/>
        </w:rPr>
        <w:sectPr w:rsidRPr="003038E9" w:rsidR="007766B6" w:rsidSect="00CC79C9">
          <w:type w:val="continuous"/>
          <w:pgSz w:w="11906" w:h="16838" w:orient="portrait" w:code="9"/>
          <w:pgMar w:top="994" w:right="864" w:bottom="720" w:left="864" w:header="706" w:footer="706" w:gutter="0"/>
          <w:cols w:space="851"/>
          <w:docGrid w:linePitch="360"/>
        </w:sectPr>
      </w:pPr>
    </w:p>
    <w:p w:rsidRPr="00AE41D8" w:rsidR="000B3301" w:rsidP="007C527B" w:rsidRDefault="00AE41D8" w14:paraId="514E5CD0" w14:textId="3D3EA7C4">
      <w:pPr>
        <w:pStyle w:val="Kop1"/>
        <w:rPr>
          <w:noProof/>
          <w:lang w:val="en-US"/>
        </w:rPr>
      </w:pPr>
      <w:r w:rsidRPr="4EFB2173" w:rsidR="2E75902E">
        <w:rPr>
          <w:noProof/>
          <w:lang w:val="en-US"/>
        </w:rPr>
        <w:t>Parkeerder</w:t>
      </w:r>
      <w:r w:rsidRPr="4EFB2173" w:rsidR="007C527B">
        <w:rPr>
          <w:noProof/>
          <w:lang w:val="en-US"/>
        </w:rPr>
        <w:t>:</w:t>
      </w:r>
    </w:p>
    <w:p w:rsidRPr="00AE41D8" w:rsidR="00AE41D8" w:rsidP="0A97C200" w:rsidRDefault="00AE41D8" w14:paraId="1CD949CC" w14:textId="46AD7D91">
      <w:pPr>
        <w:pStyle w:val="Lijstopsomteken"/>
        <w:rPr>
          <w:rFonts w:ascii="Abadi" w:hAnsi="Abadi"/>
          <w:sz w:val="24"/>
          <w:szCs w:val="24"/>
          <w:highlight w:val="green"/>
        </w:rPr>
      </w:pPr>
      <w:commentRangeStart w:id="476225459"/>
      <w:r w:rsidRPr="0A97C200" w:rsidR="00AE41D8">
        <w:rPr>
          <w:rFonts w:ascii="Abadi" w:hAnsi="Abadi"/>
          <w:sz w:val="24"/>
          <w:szCs w:val="24"/>
          <w:highlight w:val="green"/>
        </w:rPr>
        <w:t xml:space="preserve">Als </w:t>
      </w:r>
      <w:r w:rsidRPr="0A97C200" w:rsidR="18512BF9">
        <w:rPr>
          <w:rFonts w:ascii="Abadi" w:hAnsi="Abadi"/>
          <w:sz w:val="24"/>
          <w:szCs w:val="24"/>
          <w:highlight w:val="green"/>
        </w:rPr>
        <w:t xml:space="preserve">parkeerder </w:t>
      </w:r>
      <w:r w:rsidRPr="0A97C200" w:rsidR="00AE41D8">
        <w:rPr>
          <w:rFonts w:ascii="Abadi" w:hAnsi="Abadi"/>
          <w:sz w:val="24"/>
          <w:szCs w:val="24"/>
          <w:highlight w:val="green"/>
        </w:rPr>
        <w:t>wil ik mij kunnen registreren, zodat ik toegang krijg tot het systeem.</w:t>
      </w:r>
    </w:p>
    <w:p w:rsidRPr="00AE41D8" w:rsidR="00AE41D8" w:rsidP="561151BF" w:rsidRDefault="00AE41D8" w14:paraId="16035742" w14:textId="00F5F3BC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561151BF" w:rsidR="00AE41D8">
        <w:rPr>
          <w:rFonts w:ascii="Abadi" w:hAnsi="Abadi"/>
          <w:sz w:val="24"/>
          <w:szCs w:val="24"/>
          <w:highlight w:val="green"/>
        </w:rPr>
        <w:t xml:space="preserve">Als </w:t>
      </w:r>
      <w:r w:rsidRPr="561151BF" w:rsidR="452BBAB6">
        <w:rPr>
          <w:rFonts w:ascii="Abadi" w:hAnsi="Abadi"/>
          <w:sz w:val="24"/>
          <w:szCs w:val="24"/>
          <w:highlight w:val="green"/>
        </w:rPr>
        <w:t>parkeerder</w:t>
      </w:r>
      <w:r w:rsidRPr="561151BF" w:rsidR="00AE41D8">
        <w:rPr>
          <w:rFonts w:ascii="Abadi" w:hAnsi="Abadi"/>
          <w:sz w:val="24"/>
          <w:szCs w:val="24"/>
          <w:highlight w:val="green"/>
        </w:rPr>
        <w:t xml:space="preserve"> wil ik kunnen inloggen, zodat ik mijn account kan gebruiken.</w:t>
      </w:r>
    </w:p>
    <w:p w:rsidRPr="00AE41D8" w:rsidR="00AE41D8" w:rsidP="023DD397" w:rsidRDefault="00AE41D8" w14:paraId="2C30D575" w14:textId="5B3B492B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08E821AE">
        <w:rPr>
          <w:rFonts w:ascii="Abadi" w:hAnsi="Abadi"/>
          <w:sz w:val="24"/>
          <w:szCs w:val="24"/>
          <w:highlight w:val="red"/>
        </w:rPr>
        <w:t xml:space="preserve">Als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08E821AE">
        <w:rPr>
          <w:rFonts w:ascii="Abadi" w:hAnsi="Abadi"/>
          <w:sz w:val="24"/>
          <w:szCs w:val="24"/>
          <w:highlight w:val="red"/>
        </w:rPr>
        <w:t xml:space="preserve"> wil ik kunnen uitloggen, zodat mijn sessie veilig wordt afgesloten.</w:t>
      </w:r>
    </w:p>
    <w:p w:rsidRPr="00AE41D8" w:rsidR="00AE41D8" w:rsidP="023DD397" w:rsidRDefault="00AE41D8" w14:paraId="7968B1D7" w14:textId="083F93E4">
      <w:pPr>
        <w:pStyle w:val="Lijstopsomteken"/>
        <w:rPr>
          <w:rFonts w:ascii="Abadi" w:hAnsi="Abadi"/>
          <w:i w:val="1"/>
          <w:iCs w:val="1"/>
          <w:sz w:val="24"/>
          <w:szCs w:val="24"/>
          <w:highlight w:val="magenta"/>
        </w:rPr>
      </w:pPr>
      <w:r w:rsidRPr="023DD397" w:rsidR="08E821AE">
        <w:rPr>
          <w:rFonts w:ascii="Abadi" w:hAnsi="Abadi"/>
          <w:sz w:val="24"/>
          <w:szCs w:val="24"/>
          <w:highlight w:val="magenta"/>
        </w:rPr>
        <w:t xml:space="preserve">Als </w:t>
      </w:r>
      <w:r w:rsidRPr="023DD397" w:rsidR="26257D60">
        <w:rPr>
          <w:rFonts w:ascii="Abadi" w:hAnsi="Abadi"/>
          <w:sz w:val="24"/>
          <w:szCs w:val="24"/>
          <w:highlight w:val="magenta"/>
        </w:rPr>
        <w:t>parkeerder</w:t>
      </w:r>
      <w:r w:rsidRPr="023DD397" w:rsidR="08E821AE">
        <w:rPr>
          <w:rFonts w:ascii="Abadi" w:hAnsi="Abadi"/>
          <w:sz w:val="24"/>
          <w:szCs w:val="24"/>
          <w:highlight w:val="magenta"/>
        </w:rPr>
        <w:t xml:space="preserve"> wil ik mijn eigen accountgegevens kunnen bekijken en aanpassen. </w:t>
      </w:r>
      <w:r w:rsidRPr="023DD397" w:rsidR="08E821AE">
        <w:rPr>
          <w:rFonts w:ascii="Abadi" w:hAnsi="Abadi"/>
          <w:i w:val="1"/>
          <w:iCs w:val="1"/>
          <w:sz w:val="24"/>
          <w:szCs w:val="24"/>
          <w:highlight w:val="magenta"/>
        </w:rPr>
        <w:t>(</w:t>
      </w:r>
      <w:r w:rsidRPr="023DD397" w:rsidR="08E821AE">
        <w:rPr>
          <w:rFonts w:ascii="Abadi" w:hAnsi="Abadi"/>
          <w:i w:val="1"/>
          <w:iCs w:val="1"/>
          <w:sz w:val="24"/>
          <w:szCs w:val="24"/>
          <w:highlight w:val="magenta"/>
        </w:rPr>
        <w:t>PO-vraag</w:t>
      </w:r>
      <w:r w:rsidRPr="023DD397" w:rsidR="08E821AE">
        <w:rPr>
          <w:rFonts w:ascii="Abadi" w:hAnsi="Abadi"/>
          <w:i w:val="1"/>
          <w:iCs w:val="1"/>
          <w:sz w:val="24"/>
          <w:szCs w:val="24"/>
          <w:highlight w:val="magenta"/>
        </w:rPr>
        <w:t>: welke gegevens precies?)</w:t>
      </w:r>
    </w:p>
    <w:p w:rsidRPr="00AE41D8" w:rsidR="00AE41D8" w:rsidP="1CA6F34C" w:rsidRDefault="00AE41D8" w14:paraId="407B70C7" w14:textId="2CC7C135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08E821AE">
        <w:rPr>
          <w:rFonts w:ascii="Abadi" w:hAnsi="Abadi"/>
          <w:sz w:val="24"/>
          <w:szCs w:val="24"/>
          <w:highlight w:val="cyan"/>
        </w:rPr>
        <w:t xml:space="preserve">Als </w:t>
      </w:r>
      <w:r w:rsidRPr="484D8465" w:rsidR="26257D60">
        <w:rPr>
          <w:rFonts w:ascii="Abadi" w:hAnsi="Abadi"/>
          <w:sz w:val="24"/>
          <w:szCs w:val="24"/>
          <w:highlight w:val="cyan"/>
        </w:rPr>
        <w:t>parkeerder</w:t>
      </w:r>
      <w:r w:rsidRPr="484D8465" w:rsidR="08E821AE">
        <w:rPr>
          <w:rFonts w:ascii="Abadi" w:hAnsi="Abadi"/>
          <w:sz w:val="24"/>
          <w:szCs w:val="24"/>
          <w:highlight w:val="cyan"/>
        </w:rPr>
        <w:t xml:space="preserve"> wil ik voertuigen kunnen toevoegen, wijzigen en verwijderen, zodat ik kan parkeren met het juiste kenteken.</w:t>
      </w:r>
      <w:r w:rsidRPr="484D8465" w:rsidR="73651823">
        <w:rPr>
          <w:rFonts w:ascii="Abadi" w:hAnsi="Abadi"/>
          <w:sz w:val="24"/>
          <w:szCs w:val="24"/>
          <w:highlight w:val="cyan"/>
        </w:rPr>
        <w:t xml:space="preserve"> (</w:t>
      </w:r>
      <w:r w:rsidRPr="484D8465" w:rsidR="73651823">
        <w:rPr>
          <w:rFonts w:ascii="Abadi" w:hAnsi="Abadi"/>
          <w:sz w:val="24"/>
          <w:szCs w:val="24"/>
          <w:highlight w:val="cyan"/>
        </w:rPr>
        <w:t>Permissions</w:t>
      </w:r>
      <w:r w:rsidRPr="484D8465" w:rsidR="73651823">
        <w:rPr>
          <w:rFonts w:ascii="Abadi" w:hAnsi="Abadi"/>
          <w:sz w:val="24"/>
          <w:szCs w:val="24"/>
          <w:highlight w:val="cyan"/>
        </w:rPr>
        <w:t xml:space="preserve"> Has </w:t>
      </w:r>
      <w:r w:rsidRPr="484D8465" w:rsidR="73651823">
        <w:rPr>
          <w:rFonts w:ascii="Abadi" w:hAnsi="Abadi"/>
          <w:sz w:val="24"/>
          <w:szCs w:val="24"/>
          <w:highlight w:val="cyan"/>
        </w:rPr>
        <w:t>to</w:t>
      </w:r>
      <w:r w:rsidRPr="484D8465" w:rsidR="73651823">
        <w:rPr>
          <w:rFonts w:ascii="Abadi" w:hAnsi="Abadi"/>
          <w:sz w:val="24"/>
          <w:szCs w:val="24"/>
          <w:highlight w:val="cyan"/>
        </w:rPr>
        <w:t xml:space="preserve"> </w:t>
      </w:r>
      <w:r w:rsidRPr="484D8465" w:rsidR="73651823">
        <w:rPr>
          <w:rFonts w:ascii="Abadi" w:hAnsi="Abadi"/>
          <w:sz w:val="24"/>
          <w:szCs w:val="24"/>
          <w:highlight w:val="cyan"/>
        </w:rPr>
        <w:t>be</w:t>
      </w:r>
      <w:r w:rsidRPr="484D8465" w:rsidR="73651823">
        <w:rPr>
          <w:rFonts w:ascii="Abadi" w:hAnsi="Abadi"/>
          <w:sz w:val="24"/>
          <w:szCs w:val="24"/>
          <w:highlight w:val="cyan"/>
        </w:rPr>
        <w:t xml:space="preserve"> added)</w:t>
      </w:r>
    </w:p>
    <w:p w:rsidRPr="00AE41D8" w:rsidR="00AE41D8" w:rsidP="023DD397" w:rsidRDefault="00AE41D8" w14:paraId="5AA25CE1" w14:textId="05FC8C12">
      <w:pPr>
        <w:pStyle w:val="Lijstopsomteken"/>
        <w:rPr>
          <w:rFonts w:ascii="Abadi" w:hAnsi="Abadi"/>
          <w:sz w:val="24"/>
          <w:szCs w:val="24"/>
          <w:highlight w:val="magenta"/>
        </w:rPr>
      </w:pPr>
      <w:r w:rsidRPr="023DD397" w:rsidR="08E821AE">
        <w:rPr>
          <w:rFonts w:ascii="Abadi" w:hAnsi="Abadi"/>
          <w:sz w:val="24"/>
          <w:szCs w:val="24"/>
          <w:highlight w:val="magenta"/>
        </w:rPr>
        <w:t xml:space="preserve">Als </w:t>
      </w:r>
      <w:r w:rsidRPr="023DD397" w:rsidR="26257D60">
        <w:rPr>
          <w:rFonts w:ascii="Abadi" w:hAnsi="Abadi"/>
          <w:sz w:val="24"/>
          <w:szCs w:val="24"/>
          <w:highlight w:val="magenta"/>
        </w:rPr>
        <w:t>parkeerder</w:t>
      </w:r>
      <w:r w:rsidRPr="023DD397" w:rsidR="08E821AE">
        <w:rPr>
          <w:rFonts w:ascii="Abadi" w:hAnsi="Abadi"/>
          <w:sz w:val="24"/>
          <w:szCs w:val="24"/>
          <w:highlight w:val="magenta"/>
        </w:rPr>
        <w:t xml:space="preserve"> wil ik dat mijn kentekens uniek zijn binnen mijn account, om verwarring te voorkomen.</w:t>
      </w:r>
    </w:p>
    <w:p w:rsidRPr="00AE41D8" w:rsidR="00AE41D8" w:rsidP="1CA6F34C" w:rsidRDefault="00AE41D8" w14:paraId="21D214BB" w14:textId="79F3DF39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08E821AE">
        <w:rPr>
          <w:rFonts w:ascii="Abadi" w:hAnsi="Abadi"/>
          <w:sz w:val="24"/>
          <w:szCs w:val="24"/>
          <w:highlight w:val="cyan"/>
        </w:rPr>
        <w:t xml:space="preserve">Als </w:t>
      </w:r>
      <w:r w:rsidRPr="484D8465" w:rsidR="26257D60">
        <w:rPr>
          <w:rFonts w:ascii="Abadi" w:hAnsi="Abadi"/>
          <w:sz w:val="24"/>
          <w:szCs w:val="24"/>
          <w:highlight w:val="cyan"/>
        </w:rPr>
        <w:t>parkeerder</w:t>
      </w:r>
      <w:r w:rsidRPr="484D8465" w:rsidR="08E821AE">
        <w:rPr>
          <w:rFonts w:ascii="Abadi" w:hAnsi="Abadi"/>
          <w:sz w:val="24"/>
          <w:szCs w:val="24"/>
          <w:highlight w:val="cyan"/>
        </w:rPr>
        <w:t xml:space="preserve"> wil ik parkeersessies kunnen starten en stoppen, zodat ik kan parkeren wanneer ik dat nodig heb.</w:t>
      </w:r>
      <w:r w:rsidRPr="484D8465" w:rsidR="1EE5F853">
        <w:rPr>
          <w:rFonts w:ascii="Abadi" w:hAnsi="Abadi"/>
          <w:sz w:val="24"/>
          <w:szCs w:val="24"/>
          <w:highlight w:val="cyan"/>
        </w:rPr>
        <w:t xml:space="preserve"> (Permissions Has</w:t>
      </w:r>
      <w:r w:rsidRPr="484D8465" w:rsidR="1EE5F853">
        <w:rPr>
          <w:rFonts w:ascii="Abadi" w:hAnsi="Abadi"/>
          <w:sz w:val="24"/>
          <w:szCs w:val="24"/>
          <w:highlight w:val="cyan"/>
        </w:rPr>
        <w:t xml:space="preserve"> </w:t>
      </w:r>
      <w:r w:rsidRPr="484D8465" w:rsidR="1EE5F853">
        <w:rPr>
          <w:rFonts w:ascii="Abadi" w:hAnsi="Abadi"/>
          <w:sz w:val="24"/>
          <w:szCs w:val="24"/>
          <w:highlight w:val="cyan"/>
        </w:rPr>
        <w:t>t</w:t>
      </w:r>
      <w:r w:rsidRPr="484D8465" w:rsidR="1EE5F853">
        <w:rPr>
          <w:rFonts w:ascii="Abadi" w:hAnsi="Abadi"/>
          <w:sz w:val="24"/>
          <w:szCs w:val="24"/>
          <w:highlight w:val="cyan"/>
        </w:rPr>
        <w:t>o</w:t>
      </w:r>
      <w:r w:rsidRPr="484D8465" w:rsidR="1EE5F853">
        <w:rPr>
          <w:rFonts w:ascii="Abadi" w:hAnsi="Abadi"/>
          <w:sz w:val="24"/>
          <w:szCs w:val="24"/>
          <w:highlight w:val="cyan"/>
        </w:rPr>
        <w:t xml:space="preserve"> </w:t>
      </w:r>
      <w:r w:rsidRPr="484D8465" w:rsidR="1EE5F853">
        <w:rPr>
          <w:rFonts w:ascii="Abadi" w:hAnsi="Abadi"/>
          <w:sz w:val="24"/>
          <w:szCs w:val="24"/>
          <w:highlight w:val="cyan"/>
        </w:rPr>
        <w:t>b</w:t>
      </w:r>
      <w:r w:rsidRPr="484D8465" w:rsidR="1EE5F853">
        <w:rPr>
          <w:rFonts w:ascii="Abadi" w:hAnsi="Abadi"/>
          <w:sz w:val="24"/>
          <w:szCs w:val="24"/>
          <w:highlight w:val="cyan"/>
        </w:rPr>
        <w:t>e</w:t>
      </w:r>
      <w:r w:rsidRPr="484D8465" w:rsidR="1EE5F853">
        <w:rPr>
          <w:rFonts w:ascii="Abadi" w:hAnsi="Abadi"/>
          <w:sz w:val="24"/>
          <w:szCs w:val="24"/>
          <w:highlight w:val="cyan"/>
        </w:rPr>
        <w:t xml:space="preserve"> </w:t>
      </w:r>
      <w:r w:rsidRPr="484D8465" w:rsidR="1EE5F853">
        <w:rPr>
          <w:rFonts w:ascii="Abadi" w:hAnsi="Abadi"/>
          <w:sz w:val="24"/>
          <w:szCs w:val="24"/>
          <w:highlight w:val="cyan"/>
        </w:rPr>
        <w:t>adde</w:t>
      </w:r>
      <w:r w:rsidRPr="484D8465" w:rsidR="1EE5F853">
        <w:rPr>
          <w:rFonts w:ascii="Abadi" w:hAnsi="Abadi"/>
          <w:sz w:val="24"/>
          <w:szCs w:val="24"/>
          <w:highlight w:val="cyan"/>
        </w:rPr>
        <w:t>d</w:t>
      </w:r>
      <w:r w:rsidRPr="484D8465" w:rsidR="1EE5F853">
        <w:rPr>
          <w:rFonts w:ascii="Abadi" w:hAnsi="Abadi"/>
          <w:sz w:val="24"/>
          <w:szCs w:val="24"/>
          <w:highlight w:val="cyan"/>
        </w:rPr>
        <w:t>)</w:t>
      </w:r>
    </w:p>
    <w:p w:rsidRPr="00AE41D8" w:rsidR="00AE41D8" w:rsidP="023DD397" w:rsidRDefault="00AE41D8" w14:paraId="1372207B" w14:textId="74EB5B3A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08E821AE">
        <w:rPr>
          <w:rFonts w:ascii="Abadi" w:hAnsi="Abadi"/>
          <w:sz w:val="24"/>
          <w:szCs w:val="24"/>
          <w:highlight w:val="red"/>
        </w:rPr>
        <w:t xml:space="preserve">Als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08E821AE">
        <w:rPr>
          <w:rFonts w:ascii="Abadi" w:hAnsi="Abadi"/>
          <w:sz w:val="24"/>
          <w:szCs w:val="24"/>
          <w:highlight w:val="red"/>
        </w:rPr>
        <w:t xml:space="preserve"> wil ik mijn eigen parkeersessies en parkeergeschiedenis kunnen bekijken, zodat ik inzicht heb in mijn gebruik.</w:t>
      </w:r>
    </w:p>
    <w:p w:rsidRPr="00AE41D8" w:rsidR="00AE41D8" w:rsidP="1CA6F34C" w:rsidRDefault="00AE41D8" w14:paraId="1C54BA4B" w14:textId="2720EB77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08E821AE">
        <w:rPr>
          <w:rFonts w:ascii="Abadi" w:hAnsi="Abadi"/>
          <w:sz w:val="24"/>
          <w:szCs w:val="24"/>
          <w:highlight w:val="cyan"/>
        </w:rPr>
        <w:t xml:space="preserve">Als </w:t>
      </w:r>
      <w:r w:rsidRPr="484D8465" w:rsidR="26257D60">
        <w:rPr>
          <w:rFonts w:ascii="Abadi" w:hAnsi="Abadi"/>
          <w:sz w:val="24"/>
          <w:szCs w:val="24"/>
          <w:highlight w:val="cyan"/>
        </w:rPr>
        <w:t>parkeerder</w:t>
      </w:r>
      <w:r w:rsidRPr="484D8465" w:rsidR="08E821AE">
        <w:rPr>
          <w:rFonts w:ascii="Abadi" w:hAnsi="Abadi"/>
          <w:sz w:val="24"/>
          <w:szCs w:val="24"/>
          <w:highlight w:val="cyan"/>
        </w:rPr>
        <w:t xml:space="preserve"> wil ik reserveringen kunnen maken, zodat ik zeker ben van een parkeerplek.</w:t>
      </w:r>
      <w:r w:rsidRPr="484D8465" w:rsidR="420C14A2">
        <w:rPr>
          <w:rFonts w:ascii="Abadi" w:hAnsi="Abadi"/>
          <w:sz w:val="24"/>
          <w:szCs w:val="24"/>
          <w:highlight w:val="cyan"/>
        </w:rPr>
        <w:t xml:space="preserve"> (</w:t>
      </w:r>
      <w:r w:rsidRPr="484D8465" w:rsidR="420C14A2">
        <w:rPr>
          <w:rFonts w:ascii="Abadi" w:hAnsi="Abadi"/>
          <w:sz w:val="24"/>
          <w:szCs w:val="24"/>
          <w:highlight w:val="cyan"/>
        </w:rPr>
        <w:t>Permissions</w:t>
      </w:r>
      <w:r w:rsidRPr="484D8465" w:rsidR="420C14A2">
        <w:rPr>
          <w:rFonts w:ascii="Abadi" w:hAnsi="Abadi"/>
          <w:sz w:val="24"/>
          <w:szCs w:val="24"/>
          <w:highlight w:val="cyan"/>
        </w:rPr>
        <w:t xml:space="preserve"> Has </w:t>
      </w:r>
      <w:r w:rsidRPr="484D8465" w:rsidR="420C14A2">
        <w:rPr>
          <w:rFonts w:ascii="Abadi" w:hAnsi="Abadi"/>
          <w:sz w:val="24"/>
          <w:szCs w:val="24"/>
          <w:highlight w:val="cyan"/>
        </w:rPr>
        <w:t>to</w:t>
      </w:r>
      <w:r w:rsidRPr="484D8465" w:rsidR="420C14A2">
        <w:rPr>
          <w:rFonts w:ascii="Abadi" w:hAnsi="Abadi"/>
          <w:sz w:val="24"/>
          <w:szCs w:val="24"/>
          <w:highlight w:val="cyan"/>
        </w:rPr>
        <w:t xml:space="preserve"> </w:t>
      </w:r>
      <w:r w:rsidRPr="484D8465" w:rsidR="420C14A2">
        <w:rPr>
          <w:rFonts w:ascii="Abadi" w:hAnsi="Abadi"/>
          <w:sz w:val="24"/>
          <w:szCs w:val="24"/>
          <w:highlight w:val="cyan"/>
        </w:rPr>
        <w:t>be</w:t>
      </w:r>
      <w:r w:rsidRPr="484D8465" w:rsidR="420C14A2">
        <w:rPr>
          <w:rFonts w:ascii="Abadi" w:hAnsi="Abadi"/>
          <w:sz w:val="24"/>
          <w:szCs w:val="24"/>
          <w:highlight w:val="cyan"/>
        </w:rPr>
        <w:t xml:space="preserve"> </w:t>
      </w:r>
      <w:r w:rsidRPr="484D8465" w:rsidR="420C14A2">
        <w:rPr>
          <w:rFonts w:ascii="Abadi" w:hAnsi="Abadi"/>
          <w:sz w:val="24"/>
          <w:szCs w:val="24"/>
          <w:highlight w:val="cyan"/>
        </w:rPr>
        <w:t>added</w:t>
      </w:r>
      <w:r w:rsidRPr="484D8465" w:rsidR="420C14A2">
        <w:rPr>
          <w:rFonts w:ascii="Abadi" w:hAnsi="Abadi"/>
          <w:sz w:val="24"/>
          <w:szCs w:val="24"/>
          <w:highlight w:val="cyan"/>
        </w:rPr>
        <w:t>)</w:t>
      </w:r>
    </w:p>
    <w:p w:rsidRPr="00AE41D8" w:rsidR="00AE41D8" w:rsidP="1CA6F34C" w:rsidRDefault="00AE41D8" w14:paraId="797B9E24" w14:textId="4842A48A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08E821AE">
        <w:rPr>
          <w:rFonts w:ascii="Abadi" w:hAnsi="Abadi"/>
          <w:sz w:val="24"/>
          <w:szCs w:val="24"/>
          <w:highlight w:val="cyan"/>
        </w:rPr>
        <w:t xml:space="preserve">Als </w:t>
      </w:r>
      <w:r w:rsidRPr="484D8465" w:rsidR="26257D60">
        <w:rPr>
          <w:rFonts w:ascii="Abadi" w:hAnsi="Abadi"/>
          <w:sz w:val="24"/>
          <w:szCs w:val="24"/>
          <w:highlight w:val="cyan"/>
        </w:rPr>
        <w:t>parkeerder</w:t>
      </w:r>
      <w:r w:rsidRPr="484D8465" w:rsidR="08E821AE">
        <w:rPr>
          <w:rFonts w:ascii="Abadi" w:hAnsi="Abadi"/>
          <w:sz w:val="24"/>
          <w:szCs w:val="24"/>
          <w:highlight w:val="cyan"/>
        </w:rPr>
        <w:t xml:space="preserve"> wil ik alleen mijn eigen gegevens en parkeersessies kunnen inzien en bewerken, om mijn privacy te waarborgen.</w:t>
      </w:r>
      <w:r w:rsidRPr="484D8465" w:rsidR="6D428B6F">
        <w:rPr>
          <w:rFonts w:ascii="Abadi" w:hAnsi="Abadi"/>
          <w:sz w:val="24"/>
          <w:szCs w:val="24"/>
          <w:highlight w:val="cyan"/>
        </w:rPr>
        <w:t xml:space="preserve"> (Permissions Has to be added)</w:t>
      </w:r>
    </w:p>
    <w:p w:rsidRPr="00AE41D8" w:rsidR="00AE41D8" w:rsidP="023DD397" w:rsidRDefault="00AE41D8" w14:paraId="166ED58C" w14:textId="6C47E6C5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08E821AE">
        <w:rPr>
          <w:rFonts w:ascii="Abadi" w:hAnsi="Abadi"/>
          <w:sz w:val="24"/>
          <w:szCs w:val="24"/>
          <w:highlight w:val="red"/>
        </w:rPr>
        <w:t xml:space="preserve">Als hotelgast wil ik eenvoudig </w:t>
      </w:r>
      <w:r w:rsidRPr="023DD397" w:rsidR="11008623">
        <w:rPr>
          <w:rFonts w:ascii="Abadi" w:hAnsi="Abadi"/>
          <w:sz w:val="24"/>
          <w:szCs w:val="24"/>
          <w:highlight w:val="red"/>
        </w:rPr>
        <w:t xml:space="preserve">discount </w:t>
      </w:r>
      <w:r w:rsidRPr="023DD397" w:rsidR="08E821AE">
        <w:rPr>
          <w:rFonts w:ascii="Abadi" w:hAnsi="Abadi"/>
          <w:sz w:val="24"/>
          <w:szCs w:val="24"/>
          <w:highlight w:val="red"/>
        </w:rPr>
        <w:t>kunnen parkeren, zonder gedoe.</w:t>
      </w:r>
    </w:p>
    <w:p w:rsidRPr="00AE41D8" w:rsidR="00AE41D8" w:rsidP="1CA6F34C" w:rsidRDefault="00AE41D8" w14:paraId="3503291D" w14:textId="77777777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1CA6F34C" w:rsidR="08E821AE">
        <w:rPr>
          <w:rFonts w:ascii="Abadi" w:hAnsi="Abadi"/>
          <w:sz w:val="24"/>
          <w:szCs w:val="24"/>
          <w:highlight w:val="red"/>
        </w:rPr>
        <w:t>Als bedrijf wil ik meerdere voertuigen tegelijk kunnen registreren en beheren, om efficiënt te kunnen parkeren.</w:t>
      </w:r>
    </w:p>
    <w:p w:rsidRPr="00AE41D8" w:rsidR="00AE41D8" w:rsidP="023DD397" w:rsidRDefault="00AE41D8" w14:paraId="554CFB6D" w14:textId="77777777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08E821AE">
        <w:rPr>
          <w:rFonts w:ascii="Abadi" w:hAnsi="Abadi"/>
          <w:sz w:val="24"/>
          <w:szCs w:val="24"/>
          <w:highlight w:val="red"/>
        </w:rPr>
        <w:t>Als bedrijf wil ik een maandelijkse bundelfactuur ontvangen, zodat ik overzicht houd over de kosten.</w:t>
      </w:r>
    </w:p>
    <w:p w:rsidRPr="00AE41D8" w:rsidR="00AE41D8" w:rsidP="023DD397" w:rsidRDefault="00AE41D8" w14:paraId="05565FCA" w14:textId="24A974E4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08E821AE">
        <w:rPr>
          <w:rFonts w:ascii="Abadi" w:hAnsi="Abadi"/>
          <w:sz w:val="24"/>
          <w:szCs w:val="24"/>
          <w:highlight w:val="red"/>
        </w:rPr>
        <w:t xml:space="preserve">Als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08E821AE">
        <w:rPr>
          <w:rFonts w:ascii="Abadi" w:hAnsi="Abadi"/>
          <w:sz w:val="24"/>
          <w:szCs w:val="24"/>
          <w:highlight w:val="red"/>
        </w:rPr>
        <w:t xml:space="preserve"> wil ik betalingen kunnen doen, zodat ik gebruik kan maken van betaalde parkeerdiensten.</w:t>
      </w:r>
    </w:p>
    <w:p w:rsidRPr="00AE41D8" w:rsidR="00AE41D8" w:rsidP="00AE41D8" w:rsidRDefault="00AE41D8" w14:paraId="26DEF8C4" w14:textId="081E80CA">
      <w:pPr>
        <w:pStyle w:val="Lijstopsomteken"/>
        <w:rPr>
          <w:rFonts w:ascii="Abadi" w:hAnsi="Abadi"/>
          <w:sz w:val="24"/>
          <w:szCs w:val="24"/>
        </w:rPr>
      </w:pPr>
      <w:r w:rsidRPr="023DD397" w:rsidR="08E821AE">
        <w:rPr>
          <w:rFonts w:ascii="Abadi" w:hAnsi="Abadi"/>
          <w:sz w:val="24"/>
          <w:szCs w:val="24"/>
          <w:highlight w:val="red"/>
        </w:rPr>
        <w:t xml:space="preserve">Als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08E821AE">
        <w:rPr>
          <w:rFonts w:ascii="Abadi" w:hAnsi="Abadi"/>
          <w:sz w:val="24"/>
          <w:szCs w:val="24"/>
          <w:highlight w:val="red"/>
        </w:rPr>
        <w:t xml:space="preserve"> wil ik mijn facturen en betaalgegevens kunnen bekijken, zodat ik mijn uitgaven kan controleren.</w:t>
      </w:r>
      <w:commentRangeEnd w:id="476225459"/>
      <w:r>
        <w:rPr>
          <w:rStyle w:val="CommentReference"/>
        </w:rPr>
        <w:commentReference w:id="476225459"/>
      </w:r>
      <w:r>
        <w:br/>
      </w:r>
    </w:p>
    <w:p w:rsidR="34F06C5B" w:rsidP="484D8465" w:rsidRDefault="34F06C5B" w14:paraId="0BE0C115" w14:textId="6D07798E">
      <w:pPr>
        <w:pStyle w:val="Lijstopsomteken"/>
        <w:rPr>
          <w:rFonts w:ascii="Abadi" w:hAnsi="Abadi"/>
          <w:noProof w:val="0"/>
          <w:sz w:val="24"/>
          <w:szCs w:val="24"/>
          <w:highlight w:val="cyan"/>
          <w:lang w:val="nl-NL"/>
        </w:rPr>
      </w:pPr>
      <w:r w:rsidRPr="484D8465" w:rsidR="604E8CA2">
        <w:rPr>
          <w:b w:val="1"/>
          <w:bCs w:val="1"/>
          <w:noProof w:val="0"/>
          <w:sz w:val="24"/>
          <w:szCs w:val="24"/>
          <w:highlight w:val="cyan"/>
          <w:lang w:val="nl-NL"/>
        </w:rPr>
        <w:t xml:space="preserve">Als </w:t>
      </w:r>
      <w:r w:rsidRPr="484D8465" w:rsidR="26257D60">
        <w:rPr>
          <w:b w:val="1"/>
          <w:bCs w:val="1"/>
          <w:noProof w:val="0"/>
          <w:sz w:val="24"/>
          <w:szCs w:val="24"/>
          <w:highlight w:val="cyan"/>
          <w:lang w:val="nl-NL"/>
        </w:rPr>
        <w:t>parkeerder</w:t>
      </w:r>
      <w:r w:rsidRPr="484D8465" w:rsidR="604E8CA2">
        <w:rPr>
          <w:b w:val="1"/>
          <w:bCs w:val="1"/>
          <w:noProof w:val="0"/>
          <w:sz w:val="24"/>
          <w:szCs w:val="24"/>
          <w:highlight w:val="cyan"/>
          <w:lang w:val="nl-NL"/>
        </w:rPr>
        <w:t xml:space="preserve"> wil ik automatisch een parkeersessie kunnen starten bij binnenkomst in de garage</w:t>
      </w:r>
      <w:r w:rsidRPr="484D8465" w:rsidR="604E8CA2">
        <w:rPr>
          <w:noProof w:val="0"/>
          <w:sz w:val="24"/>
          <w:szCs w:val="24"/>
          <w:highlight w:val="cyan"/>
          <w:lang w:val="nl-NL"/>
        </w:rPr>
        <w:t>, zodat ik zonder handmatige actie kan parkeren.</w:t>
      </w:r>
      <w:r w:rsidRPr="484D8465" w:rsidR="5D827CF9">
        <w:rPr>
          <w:noProof w:val="0"/>
          <w:sz w:val="24"/>
          <w:szCs w:val="24"/>
          <w:highlight w:val="cyan"/>
          <w:lang w:val="nl-NL"/>
        </w:rPr>
        <w:t xml:space="preserve"> </w:t>
      </w:r>
      <w:r w:rsidRPr="484D8465" w:rsidR="5D827CF9">
        <w:rPr>
          <w:rFonts w:ascii="Abadi" w:hAnsi="Abadi"/>
          <w:sz w:val="24"/>
          <w:szCs w:val="24"/>
          <w:highlight w:val="cyan"/>
        </w:rPr>
        <w:t>(Permissions Has to be added)</w:t>
      </w:r>
    </w:p>
    <w:p w:rsidR="34F06C5B" w:rsidP="1CA6F34C" w:rsidRDefault="34F06C5B" w14:paraId="470A6F6B" w14:textId="66AF4A00">
      <w:pPr>
        <w:pStyle w:val="Lijstopsomteken"/>
        <w:spacing w:before="240" w:beforeAutospacing="off" w:after="240" w:afterAutospacing="off"/>
        <w:rPr>
          <w:noProof w:val="0"/>
          <w:color w:val="000000" w:themeColor="text1" w:themeTint="FF" w:themeShade="FF"/>
          <w:sz w:val="24"/>
          <w:szCs w:val="24"/>
          <w:highlight w:val="red"/>
          <w:lang w:val="nl-NL"/>
        </w:rPr>
      </w:pPr>
      <w:r w:rsidRPr="1CA6F34C" w:rsidR="604E8CA2">
        <w:rPr>
          <w:b w:val="1"/>
          <w:bCs w:val="1"/>
          <w:noProof w:val="0"/>
          <w:sz w:val="24"/>
          <w:szCs w:val="24"/>
          <w:highlight w:val="red"/>
          <w:lang w:val="nl-NL"/>
        </w:rPr>
        <w:t xml:space="preserve">Als </w:t>
      </w:r>
      <w:r w:rsidRPr="1CA6F34C" w:rsidR="26257D60">
        <w:rPr>
          <w:b w:val="1"/>
          <w:bCs w:val="1"/>
          <w:noProof w:val="0"/>
          <w:sz w:val="24"/>
          <w:szCs w:val="24"/>
          <w:highlight w:val="red"/>
          <w:lang w:val="nl-NL"/>
        </w:rPr>
        <w:t>parkeerder</w:t>
      </w:r>
      <w:r w:rsidRPr="1CA6F34C" w:rsidR="604E8CA2">
        <w:rPr>
          <w:b w:val="1"/>
          <w:bCs w:val="1"/>
          <w:noProof w:val="0"/>
          <w:sz w:val="24"/>
          <w:szCs w:val="24"/>
          <w:highlight w:val="red"/>
          <w:lang w:val="nl-NL"/>
        </w:rPr>
        <w:t xml:space="preserve"> wil ik dat het systeem controleert of er plek is bij het inrijden</w:t>
      </w:r>
      <w:r w:rsidRPr="1CA6F34C" w:rsidR="604E8CA2">
        <w:rPr>
          <w:noProof w:val="0"/>
          <w:sz w:val="24"/>
          <w:szCs w:val="24"/>
          <w:highlight w:val="red"/>
          <w:lang w:val="nl-NL"/>
        </w:rPr>
        <w:t>, zodat ik weet of ik kan parkeren.</w:t>
      </w:r>
      <w:r w:rsidRPr="1CA6F34C" w:rsidR="3A13FF44">
        <w:rPr>
          <w:noProof w:val="0"/>
          <w:sz w:val="24"/>
          <w:szCs w:val="24"/>
          <w:highlight w:val="red"/>
          <w:lang w:val="nl-NL"/>
        </w:rPr>
        <w:t xml:space="preserve"> (Check voor plek)</w:t>
      </w:r>
    </w:p>
    <w:p w:rsidR="34F06C5B" w:rsidP="023DD397" w:rsidRDefault="34F06C5B" w14:paraId="39041B49" w14:textId="324CA082">
      <w:pPr>
        <w:pStyle w:val="Lijstopsomteken"/>
        <w:spacing w:before="240" w:beforeAutospacing="off" w:after="240" w:afterAutospacing="off"/>
        <w:rPr>
          <w:noProof w:val="0"/>
          <w:color w:val="000000" w:themeColor="text1" w:themeTint="FF" w:themeShade="FF"/>
          <w:sz w:val="24"/>
          <w:szCs w:val="24"/>
          <w:highlight w:val="magenta"/>
          <w:lang w:val="nl-NL"/>
        </w:rPr>
      </w:pPr>
      <w:r w:rsidRPr="023DD397" w:rsidR="604E8CA2">
        <w:rPr>
          <w:b w:val="1"/>
          <w:bCs w:val="1"/>
          <w:noProof w:val="0"/>
          <w:sz w:val="24"/>
          <w:szCs w:val="24"/>
          <w:highlight w:val="magenta"/>
          <w:lang w:val="nl-NL"/>
        </w:rPr>
        <w:t>A</w:t>
      </w:r>
      <w:r w:rsidRPr="023DD397" w:rsidR="604E8CA2">
        <w:rPr>
          <w:b w:val="1"/>
          <w:bCs w:val="1"/>
          <w:noProof w:val="0"/>
          <w:sz w:val="24"/>
          <w:szCs w:val="24"/>
          <w:highlight w:val="magenta"/>
          <w:lang w:val="nl-NL"/>
        </w:rPr>
        <w:t xml:space="preserve">ls </w:t>
      </w:r>
      <w:r w:rsidRPr="023DD397" w:rsidR="26257D60">
        <w:rPr>
          <w:b w:val="1"/>
          <w:bCs w:val="1"/>
          <w:noProof w:val="0"/>
          <w:sz w:val="24"/>
          <w:szCs w:val="24"/>
          <w:highlight w:val="magenta"/>
          <w:lang w:val="nl-NL"/>
        </w:rPr>
        <w:t>parkeerder</w:t>
      </w:r>
      <w:r w:rsidRPr="023DD397" w:rsidR="604E8CA2">
        <w:rPr>
          <w:b w:val="1"/>
          <w:bCs w:val="1"/>
          <w:noProof w:val="0"/>
          <w:sz w:val="24"/>
          <w:szCs w:val="24"/>
          <w:highlight w:val="magenta"/>
          <w:lang w:val="nl-NL"/>
        </w:rPr>
        <w:t xml:space="preserve"> wil</w:t>
      </w:r>
      <w:r w:rsidRPr="023DD397" w:rsidR="604E8CA2">
        <w:rPr>
          <w:b w:val="1"/>
          <w:bCs w:val="1"/>
          <w:noProof w:val="0"/>
          <w:sz w:val="24"/>
          <w:szCs w:val="24"/>
          <w:highlight w:val="magenta"/>
          <w:lang w:val="nl-NL"/>
        </w:rPr>
        <w:t xml:space="preserve"> ik met mijn betaalpas (NFC) kunnen betalen bij inrit</w:t>
      </w:r>
      <w:r w:rsidRPr="023DD397" w:rsidR="604E8CA2">
        <w:rPr>
          <w:noProof w:val="0"/>
          <w:sz w:val="24"/>
          <w:szCs w:val="24"/>
          <w:highlight w:val="magenta"/>
          <w:lang w:val="nl-NL"/>
        </w:rPr>
        <w:t>, zodat het parkeren vlot en veilig verloopt.</w:t>
      </w:r>
    </w:p>
    <w:p w:rsidR="34F06C5B" w:rsidP="023DD397" w:rsidRDefault="34F06C5B" w14:paraId="1CCA8984" w14:textId="27F853EE">
      <w:pPr>
        <w:pStyle w:val="Lijstopsomteken"/>
        <w:spacing w:before="240" w:beforeAutospacing="off" w:after="240" w:afterAutospacing="off"/>
        <w:rPr>
          <w:noProof w:val="0"/>
          <w:color w:val="000000" w:themeColor="text1" w:themeTint="FF" w:themeShade="FF"/>
          <w:sz w:val="24"/>
          <w:szCs w:val="24"/>
          <w:highlight w:val="red"/>
          <w:lang w:val="nl-NL"/>
        </w:rPr>
      </w:pPr>
      <w:r w:rsidRPr="023DD397" w:rsidR="604E8CA2">
        <w:rPr>
          <w:b w:val="1"/>
          <w:bCs w:val="1"/>
          <w:noProof w:val="0"/>
          <w:sz w:val="24"/>
          <w:szCs w:val="24"/>
          <w:highlight w:val="red"/>
          <w:lang w:val="nl-NL"/>
        </w:rPr>
        <w:t xml:space="preserve">Als </w:t>
      </w:r>
      <w:r w:rsidRPr="023DD397" w:rsidR="26257D60">
        <w:rPr>
          <w:b w:val="1"/>
          <w:bCs w:val="1"/>
          <w:noProof w:val="0"/>
          <w:sz w:val="24"/>
          <w:szCs w:val="24"/>
          <w:highlight w:val="red"/>
          <w:lang w:val="nl-NL"/>
        </w:rPr>
        <w:t>parkeerder</w:t>
      </w:r>
      <w:r w:rsidRPr="023DD397" w:rsidR="604E8CA2">
        <w:rPr>
          <w:b w:val="1"/>
          <w:bCs w:val="1"/>
          <w:noProof w:val="0"/>
          <w:sz w:val="24"/>
          <w:szCs w:val="24"/>
          <w:highlight w:val="red"/>
          <w:lang w:val="nl-NL"/>
        </w:rPr>
        <w:t xml:space="preserve"> wil ik dat mijn saldo gecontroleerd wordt voordat de slagboom opent</w:t>
      </w:r>
      <w:r w:rsidRPr="023DD397" w:rsidR="604E8CA2">
        <w:rPr>
          <w:noProof w:val="0"/>
          <w:sz w:val="24"/>
          <w:szCs w:val="24"/>
          <w:highlight w:val="red"/>
          <w:lang w:val="nl-NL"/>
        </w:rPr>
        <w:t>, zodat ik niet onverwacht zonder geld vast kom te zitten.</w:t>
      </w:r>
    </w:p>
    <w:p w:rsidR="42FA0773" w:rsidP="42FA0773" w:rsidRDefault="42FA0773" w14:paraId="37A7FF0B" w14:textId="29996FD5">
      <w:pPr>
        <w:pStyle w:val="Lijstopsomteken"/>
        <w:numPr>
          <w:ilvl w:val="0"/>
          <w:numId w:val="0"/>
        </w:numPr>
        <w:ind w:left="426"/>
        <w:rPr>
          <w:rFonts w:ascii="Abadi" w:hAnsi="Abadi"/>
          <w:sz w:val="24"/>
          <w:szCs w:val="24"/>
        </w:rPr>
      </w:pPr>
    </w:p>
    <w:p w:rsidRPr="00AE41D8" w:rsidR="00AE41D8" w:rsidP="00AE41D8" w:rsidRDefault="00AE41D8" w14:paraId="3B25E3E4" w14:textId="7F276F1F">
      <w:pPr>
        <w:pStyle w:val="Kop1"/>
        <w:rPr>
          <w:noProof/>
          <w:lang w:val="en-US"/>
        </w:rPr>
      </w:pPr>
      <w:r>
        <w:rPr>
          <w:noProof/>
          <w:lang w:val="en-US"/>
        </w:rPr>
        <w:t>Admin</w:t>
      </w:r>
      <w:r w:rsidRPr="00AE41D8">
        <w:rPr>
          <w:noProof/>
          <w:lang w:val="en-US"/>
        </w:rPr>
        <w:t>:</w:t>
      </w:r>
    </w:p>
    <w:p w:rsidRPr="00AE41D8" w:rsidR="00AE41D8" w:rsidP="1CA6F34C" w:rsidRDefault="00AE41D8" w14:paraId="34C13941" w14:textId="68AE75E0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08E821AE">
        <w:rPr>
          <w:rFonts w:ascii="Abadi" w:hAnsi="Abadi"/>
          <w:sz w:val="24"/>
          <w:szCs w:val="24"/>
          <w:highlight w:val="cyan"/>
        </w:rPr>
        <w:t xml:space="preserve">Als </w:t>
      </w:r>
      <w:r w:rsidRPr="484D8465" w:rsidR="08E821AE">
        <w:rPr>
          <w:rFonts w:ascii="Abadi" w:hAnsi="Abadi"/>
          <w:sz w:val="24"/>
          <w:szCs w:val="24"/>
          <w:highlight w:val="cyan"/>
        </w:rPr>
        <w:t>admin</w:t>
      </w:r>
      <w:r w:rsidRPr="484D8465" w:rsidR="08E821AE">
        <w:rPr>
          <w:rFonts w:ascii="Abadi" w:hAnsi="Abadi"/>
          <w:sz w:val="24"/>
          <w:szCs w:val="24"/>
          <w:highlight w:val="cyan"/>
        </w:rPr>
        <w:t xml:space="preserve"> wil ik parkeerplaatsen kunnen aanmaken, wijzigen en verwijderen, zodat ik het parkeerbeheer kan uitvoeren.</w:t>
      </w:r>
      <w:r w:rsidRPr="484D8465" w:rsidR="6AAE3E99">
        <w:rPr>
          <w:rFonts w:ascii="Abadi" w:hAnsi="Abadi"/>
          <w:sz w:val="24"/>
          <w:szCs w:val="24"/>
          <w:highlight w:val="cyan"/>
        </w:rPr>
        <w:t>(Permissions Has to be added)</w:t>
      </w:r>
    </w:p>
    <w:p w:rsidRPr="00AE41D8" w:rsidR="00AE41D8" w:rsidP="023DD397" w:rsidRDefault="00AE41D8" w14:paraId="73BE4CC0" w14:textId="44E86198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08E821AE">
        <w:rPr>
          <w:rFonts w:ascii="Abadi" w:hAnsi="Abadi"/>
          <w:sz w:val="24"/>
          <w:szCs w:val="24"/>
          <w:highlight w:val="yellow"/>
        </w:rPr>
        <w:t xml:space="preserve">Als </w:t>
      </w:r>
      <w:r w:rsidRPr="023DD397" w:rsidR="08E821AE">
        <w:rPr>
          <w:rFonts w:ascii="Abadi" w:hAnsi="Abadi"/>
          <w:sz w:val="24"/>
          <w:szCs w:val="24"/>
          <w:highlight w:val="yellow"/>
        </w:rPr>
        <w:t>admin</w:t>
      </w:r>
      <w:r w:rsidRPr="023DD397" w:rsidR="08E821AE">
        <w:rPr>
          <w:rFonts w:ascii="Abadi" w:hAnsi="Abadi"/>
          <w:sz w:val="24"/>
          <w:szCs w:val="24"/>
          <w:highlight w:val="yellow"/>
        </w:rPr>
        <w:t xml:space="preserve"> wil ik reserveringen voor andere </w:t>
      </w:r>
      <w:r w:rsidRPr="023DD397" w:rsidR="26257D60">
        <w:rPr>
          <w:rFonts w:ascii="Abadi" w:hAnsi="Abadi"/>
          <w:sz w:val="24"/>
          <w:szCs w:val="24"/>
          <w:highlight w:val="yellow"/>
        </w:rPr>
        <w:t>parkeerder</w:t>
      </w:r>
      <w:r w:rsidRPr="023DD397" w:rsidR="08E821AE">
        <w:rPr>
          <w:rFonts w:ascii="Abadi" w:hAnsi="Abadi"/>
          <w:sz w:val="24"/>
          <w:szCs w:val="24"/>
          <w:highlight w:val="yellow"/>
        </w:rPr>
        <w:t>s kunnen aanmaken en verwijderen, zodat ik hen kan ondersteunen.</w:t>
      </w:r>
    </w:p>
    <w:p w:rsidRPr="00AE41D8" w:rsidR="00AE41D8" w:rsidP="1CA6F34C" w:rsidRDefault="00AE41D8" w14:paraId="66934F4B" w14:textId="7A7535F0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1CA6F34C" w:rsidR="08E821AE">
        <w:rPr>
          <w:rFonts w:ascii="Abadi" w:hAnsi="Abadi"/>
          <w:sz w:val="24"/>
          <w:szCs w:val="24"/>
          <w:highlight w:val="red"/>
        </w:rPr>
        <w:t xml:space="preserve">Als </w:t>
      </w:r>
      <w:r w:rsidRPr="1CA6F34C" w:rsidR="08E821AE">
        <w:rPr>
          <w:rFonts w:ascii="Abadi" w:hAnsi="Abadi"/>
          <w:sz w:val="24"/>
          <w:szCs w:val="24"/>
          <w:highlight w:val="red"/>
        </w:rPr>
        <w:t>admin</w:t>
      </w:r>
      <w:r w:rsidRPr="1CA6F34C" w:rsidR="08E821AE">
        <w:rPr>
          <w:rFonts w:ascii="Abadi" w:hAnsi="Abadi"/>
          <w:sz w:val="24"/>
          <w:szCs w:val="24"/>
          <w:highlight w:val="red"/>
        </w:rPr>
        <w:t xml:space="preserve"> wil ik </w:t>
      </w:r>
      <w:r w:rsidRPr="1CA6F34C" w:rsidR="08E821AE">
        <w:rPr>
          <w:rFonts w:ascii="Abadi" w:hAnsi="Abadi"/>
          <w:sz w:val="24"/>
          <w:szCs w:val="24"/>
          <w:highlight w:val="red"/>
        </w:rPr>
        <w:t>refunds</w:t>
      </w:r>
      <w:r w:rsidRPr="1CA6F34C" w:rsidR="08E821AE">
        <w:rPr>
          <w:rFonts w:ascii="Abadi" w:hAnsi="Abadi"/>
          <w:sz w:val="24"/>
          <w:szCs w:val="24"/>
          <w:highlight w:val="red"/>
        </w:rPr>
        <w:t xml:space="preserve"> kunnen uitvoeren en facturen van andere </w:t>
      </w:r>
      <w:r w:rsidRPr="1CA6F34C" w:rsidR="26257D60">
        <w:rPr>
          <w:rFonts w:ascii="Abadi" w:hAnsi="Abadi"/>
          <w:sz w:val="24"/>
          <w:szCs w:val="24"/>
          <w:highlight w:val="red"/>
        </w:rPr>
        <w:t>parkeerder</w:t>
      </w:r>
      <w:r w:rsidRPr="1CA6F34C" w:rsidR="08E821AE">
        <w:rPr>
          <w:rFonts w:ascii="Abadi" w:hAnsi="Abadi"/>
          <w:sz w:val="24"/>
          <w:szCs w:val="24"/>
          <w:highlight w:val="red"/>
        </w:rPr>
        <w:t>s kunnen bekijken, zodat ik klantenservice kan bieden.</w:t>
      </w:r>
    </w:p>
    <w:p w:rsidRPr="00AE41D8" w:rsidR="00AE41D8" w:rsidP="023DD397" w:rsidRDefault="00AE41D8" w14:paraId="3C55DFAA" w14:textId="77777777">
      <w:pPr>
        <w:pStyle w:val="Lijstopsomteken"/>
        <w:rPr>
          <w:rFonts w:ascii="Abadi" w:hAnsi="Abadi"/>
          <w:sz w:val="24"/>
          <w:szCs w:val="24"/>
          <w:highlight w:val="magenta"/>
        </w:rPr>
      </w:pPr>
      <w:r w:rsidRPr="023DD397" w:rsidR="08E821AE">
        <w:rPr>
          <w:rFonts w:ascii="Abadi" w:hAnsi="Abadi"/>
          <w:sz w:val="24"/>
          <w:szCs w:val="24"/>
          <w:highlight w:val="magenta"/>
        </w:rPr>
        <w:t xml:space="preserve">Als </w:t>
      </w:r>
      <w:r w:rsidRPr="023DD397" w:rsidR="08E821AE">
        <w:rPr>
          <w:rFonts w:ascii="Abadi" w:hAnsi="Abadi"/>
          <w:sz w:val="24"/>
          <w:szCs w:val="24"/>
          <w:highlight w:val="magenta"/>
        </w:rPr>
        <w:t>admin</w:t>
      </w:r>
      <w:r w:rsidRPr="023DD397" w:rsidR="08E821AE">
        <w:rPr>
          <w:rFonts w:ascii="Abadi" w:hAnsi="Abadi"/>
          <w:sz w:val="24"/>
          <w:szCs w:val="24"/>
          <w:highlight w:val="magenta"/>
        </w:rPr>
        <w:t xml:space="preserve"> wil ik alle parkeerplaatsen, reserveringen en facturatiegegevens kunnen inzien, om het systeem te beheren.</w:t>
      </w:r>
    </w:p>
    <w:p w:rsidRPr="00AE41D8" w:rsidR="004E377B" w:rsidP="004E377B" w:rsidRDefault="004E377B" w14:paraId="189F01D9" w14:textId="77777777">
      <w:pPr>
        <w:rPr>
          <w:rFonts w:ascii="Abadi" w:hAnsi="Abadi"/>
          <w:sz w:val="24"/>
          <w:szCs w:val="24"/>
        </w:rPr>
      </w:pPr>
    </w:p>
    <w:p w:rsidRPr="00AE41D8" w:rsidR="00EF49D2" w:rsidP="004E377B" w:rsidRDefault="00EF49D2" w14:paraId="108F0263" w14:textId="77777777">
      <w:pPr>
        <w:rPr>
          <w:rFonts w:ascii="Abadi" w:hAnsi="Abadi"/>
          <w:sz w:val="24"/>
          <w:szCs w:val="24"/>
        </w:rPr>
      </w:pPr>
    </w:p>
    <w:p w:rsidR="00EF49D2" w:rsidP="00EF49D2" w:rsidRDefault="00AE41D8" w14:paraId="07E3ABFB" w14:textId="2CB39760">
      <w:pPr>
        <w:pStyle w:val="Kop1"/>
        <w:rPr>
          <w:lang w:val="en-US"/>
        </w:rPr>
      </w:pPr>
      <w:r w:rsidRPr="2C57DBE0" w:rsidR="00AE41D8">
        <w:rPr>
          <w:lang w:val="en-US"/>
        </w:rPr>
        <w:t>Business Requirements</w:t>
      </w:r>
      <w:r w:rsidRPr="2C57DBE0" w:rsidR="00EF49D2">
        <w:rPr>
          <w:lang w:val="en-US"/>
        </w:rPr>
        <w:t>:</w:t>
      </w:r>
    </w:p>
    <w:p w:rsidRPr="00B42EBB" w:rsidR="00AE41D8" w:rsidP="00B42EBB" w:rsidRDefault="00AE41D8" w14:paraId="6D9BF6F8" w14:textId="77777777">
      <w:pPr>
        <w:pStyle w:val="Lijstopsomteken"/>
        <w:rPr>
          <w:rFonts w:ascii="Abadi" w:hAnsi="Abadi"/>
          <w:b/>
          <w:bCs/>
          <w:sz w:val="28"/>
          <w:szCs w:val="28"/>
        </w:rPr>
      </w:pPr>
      <w:r w:rsidRPr="00B42EBB">
        <w:rPr>
          <w:rFonts w:ascii="Abadi" w:hAnsi="Abadi"/>
          <w:b/>
          <w:bCs/>
          <w:sz w:val="28"/>
          <w:szCs w:val="28"/>
        </w:rPr>
        <w:t>Internationale uitrol</w:t>
      </w:r>
    </w:p>
    <w:p w:rsidRPr="00B42EBB" w:rsidR="00AE41D8" w:rsidP="023DD397" w:rsidRDefault="00AE41D8" w14:paraId="135E83A7" w14:textId="77777777">
      <w:pPr>
        <w:spacing w:before="240" w:after="240"/>
        <w:rPr>
          <w:rFonts w:ascii="Abadi" w:hAnsi="Abadi" w:eastAsia="Calibri" w:cs="Calibri"/>
          <w:sz w:val="24"/>
          <w:szCs w:val="24"/>
          <w:highlight w:val="yellow"/>
        </w:rPr>
      </w:pP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>Het platform moet schaalbaar zijn zodat de diensten internationaal kan worden uitgerold.</w:t>
      </w:r>
    </w:p>
    <w:p w:rsidR="75B4A4C7" w:rsidP="1CA6F34C" w:rsidRDefault="75B4A4C7" w14:paraId="0272CB51" w14:textId="738996F1">
      <w:pPr>
        <w:pStyle w:val="Standaard"/>
        <w:spacing w:before="240" w:after="240"/>
        <w:rPr>
          <w:rFonts w:ascii="Abadi" w:hAnsi="Abadi" w:eastAsia="Calibri" w:cs="Calibri"/>
          <w:sz w:val="24"/>
          <w:szCs w:val="24"/>
          <w:highlight w:val="green"/>
        </w:rPr>
      </w:pPr>
      <w:r w:rsidRPr="1CA6F34C" w:rsidR="1FA63894">
        <w:rPr>
          <w:rFonts w:ascii="Abadi" w:hAnsi="Abadi" w:eastAsia="Calibri" w:cs="Calibri"/>
          <w:sz w:val="24"/>
          <w:szCs w:val="24"/>
          <w:highlight w:val="green"/>
        </w:rPr>
        <w:t>Uitbreidbaarheid moet makkelijk hanteerbaar zijn.</w:t>
      </w:r>
    </w:p>
    <w:p w:rsidRPr="00B42EBB" w:rsidR="00AE41D8" w:rsidP="1CA6F34C" w:rsidRDefault="00AE41D8" w14:paraId="2BED6560" w14:textId="77777777">
      <w:pPr>
        <w:pStyle w:val="Lijstopsomteken"/>
        <w:rPr>
          <w:rFonts w:ascii="Abadi" w:hAnsi="Abadi"/>
          <w:b w:val="1"/>
          <w:bCs w:val="1"/>
          <w:sz w:val="28"/>
          <w:szCs w:val="28"/>
        </w:rPr>
      </w:pPr>
      <w:r w:rsidRPr="1CA6F34C" w:rsidR="00AE41D8">
        <w:rPr>
          <w:rFonts w:ascii="Abadi" w:hAnsi="Abadi"/>
          <w:b w:val="1"/>
          <w:bCs w:val="1"/>
          <w:sz w:val="28"/>
          <w:szCs w:val="28"/>
        </w:rPr>
        <w:t>Efficiënt proces hotelgasten</w:t>
      </w:r>
    </w:p>
    <w:p w:rsidRPr="00B42EBB" w:rsidR="00AE41D8" w:rsidP="2C57DBE0" w:rsidRDefault="00AE41D8" w14:paraId="4D56E732" w14:textId="2150E98A">
      <w:pPr>
        <w:spacing w:before="240" w:after="240"/>
        <w:rPr>
          <w:rFonts w:ascii="Abadi" w:hAnsi="Abadi" w:eastAsia="Calibri" w:cs="Calibri"/>
          <w:sz w:val="24"/>
          <w:szCs w:val="24"/>
          <w:highlight w:val="yellow"/>
        </w:rPr>
      </w:pPr>
      <w:r w:rsidRPr="023DD397" w:rsidR="507B805C">
        <w:rPr>
          <w:rFonts w:ascii="Abadi" w:hAnsi="Abadi" w:eastAsia="Calibri" w:cs="Calibri"/>
          <w:sz w:val="24"/>
          <w:szCs w:val="24"/>
          <w:highlight w:val="yellow"/>
        </w:rPr>
        <w:t>Discount</w:t>
      </w: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 xml:space="preserve"> parkeren voor </w:t>
      </w: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>hotel</w:t>
      </w: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>gasten moet volledig geautomatiseerd verlopen</w:t>
      </w:r>
      <w:r w:rsidRPr="023DD397" w:rsidR="431B591A">
        <w:rPr>
          <w:rFonts w:ascii="Abadi" w:hAnsi="Abadi" w:eastAsia="Calibri" w:cs="Calibri"/>
          <w:sz w:val="24"/>
          <w:szCs w:val="24"/>
          <w:highlight w:val="yellow"/>
        </w:rPr>
        <w:t>, niet</w:t>
      </w: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 xml:space="preserve"> telefonisch of </w:t>
      </w:r>
      <w:r w:rsidRPr="023DD397" w:rsidR="10CF0801">
        <w:rPr>
          <w:rFonts w:ascii="Abadi" w:hAnsi="Abadi" w:eastAsia="Calibri" w:cs="Calibri"/>
          <w:sz w:val="24"/>
          <w:szCs w:val="24"/>
          <w:highlight w:val="yellow"/>
        </w:rPr>
        <w:t xml:space="preserve">met </w:t>
      </w: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>e-mailmeldingen.</w:t>
      </w:r>
    </w:p>
    <w:p w:rsidR="68733CD7" w:rsidP="2B8FFDD4" w:rsidRDefault="68733CD7" w14:paraId="1497AFD3" w14:textId="1AA77F9A">
      <w:pPr>
        <w:pStyle w:val="Standaard"/>
        <w:spacing w:before="240" w:after="240"/>
        <w:rPr>
          <w:rFonts w:ascii="Abadi" w:hAnsi="Abadi" w:eastAsia="Calibri" w:cs="Calibri"/>
          <w:sz w:val="24"/>
          <w:szCs w:val="24"/>
        </w:rPr>
      </w:pPr>
      <w:r w:rsidRPr="33BEEAE5" w:rsidR="68733CD7">
        <w:rPr>
          <w:rFonts w:ascii="Abadi" w:hAnsi="Abadi" w:eastAsia="Calibri" w:cs="Calibri"/>
          <w:sz w:val="24"/>
          <w:szCs w:val="24"/>
        </w:rPr>
        <w:t xml:space="preserve">Snelheid in de </w:t>
      </w:r>
      <w:r w:rsidRPr="33BEEAE5" w:rsidR="68733CD7">
        <w:rPr>
          <w:rFonts w:ascii="Abadi" w:hAnsi="Abadi" w:eastAsia="Calibri" w:cs="Calibri"/>
          <w:sz w:val="24"/>
          <w:szCs w:val="24"/>
        </w:rPr>
        <w:t>api</w:t>
      </w:r>
      <w:r w:rsidRPr="33BEEAE5" w:rsidR="68733CD7">
        <w:rPr>
          <w:rFonts w:ascii="Abadi" w:hAnsi="Abadi" w:eastAsia="Calibri" w:cs="Calibri"/>
          <w:sz w:val="24"/>
          <w:szCs w:val="24"/>
        </w:rPr>
        <w:t xml:space="preserve"> is belangrijk voor parkeerders. </w:t>
      </w:r>
      <w:r w:rsidRPr="33BEEAE5" w:rsidR="68733CD7">
        <w:rPr>
          <w:rFonts w:ascii="Abadi" w:hAnsi="Abadi" w:eastAsia="Calibri" w:cs="Calibri"/>
          <w:sz w:val="24"/>
          <w:szCs w:val="24"/>
        </w:rPr>
        <w:t>(was 10s nu 25s niet meer dan 25s)</w:t>
      </w:r>
    </w:p>
    <w:p w:rsidRPr="00B42EBB" w:rsidR="00AE41D8" w:rsidP="1CA6F34C" w:rsidRDefault="00AE41D8" w14:paraId="19F04268" w14:textId="77777777">
      <w:pPr>
        <w:pStyle w:val="Lijstopsomteken"/>
        <w:rPr>
          <w:rFonts w:ascii="Abadi" w:hAnsi="Abadi"/>
          <w:b w:val="1"/>
          <w:bCs w:val="1"/>
          <w:sz w:val="28"/>
          <w:szCs w:val="28"/>
        </w:rPr>
      </w:pPr>
      <w:r w:rsidRPr="1CA6F34C" w:rsidR="08E821AE">
        <w:rPr>
          <w:rFonts w:ascii="Abadi" w:hAnsi="Abadi"/>
          <w:b w:val="1"/>
          <w:bCs w:val="1"/>
          <w:sz w:val="28"/>
          <w:szCs w:val="28"/>
        </w:rPr>
        <w:t>Zakelijke oplossingen</w:t>
      </w:r>
    </w:p>
    <w:p w:rsidRPr="00B42EBB" w:rsidR="00AE41D8" w:rsidP="023DD397" w:rsidRDefault="00AE41D8" w14:paraId="31305012" w14:textId="77777777">
      <w:pPr>
        <w:spacing w:before="240" w:after="240"/>
        <w:rPr>
          <w:rFonts w:ascii="Abadi" w:hAnsi="Abadi" w:eastAsia="Calibri" w:cs="Calibri"/>
          <w:sz w:val="24"/>
          <w:szCs w:val="24"/>
          <w:highlight w:val="yellow"/>
        </w:rPr>
      </w:pPr>
      <w:r w:rsidRPr="023DD397" w:rsidR="08E821AE">
        <w:rPr>
          <w:rFonts w:ascii="Abadi" w:hAnsi="Abadi" w:eastAsia="Calibri" w:cs="Calibri"/>
          <w:sz w:val="24"/>
          <w:szCs w:val="24"/>
          <w:highlight w:val="yellow"/>
        </w:rPr>
        <w:t>De applicatie moet stabiel parkeren voor bedrijven met meerdere voertuigen ondersteunen, inclusief maandelijkse bundelfacturatie.</w:t>
      </w:r>
    </w:p>
    <w:p w:rsidRPr="00B42EBB" w:rsidR="00AE41D8" w:rsidP="1CA6F34C" w:rsidRDefault="00AE41D8" w14:paraId="257C9689" w14:textId="77777777">
      <w:pPr>
        <w:pStyle w:val="Lijstopsomteken"/>
        <w:rPr>
          <w:rFonts w:ascii="Abadi" w:hAnsi="Abadi"/>
          <w:b w:val="1"/>
          <w:bCs w:val="1"/>
          <w:sz w:val="28"/>
          <w:szCs w:val="28"/>
        </w:rPr>
      </w:pPr>
      <w:r w:rsidRPr="1CA6F34C" w:rsidR="08E821AE">
        <w:rPr>
          <w:rFonts w:ascii="Abadi" w:hAnsi="Abadi"/>
          <w:b w:val="1"/>
          <w:bCs w:val="1"/>
          <w:sz w:val="28"/>
          <w:szCs w:val="28"/>
        </w:rPr>
        <w:t>Betrouwbare en schaalbare dienstverlening</w:t>
      </w:r>
    </w:p>
    <w:p w:rsidRPr="00B42EBB" w:rsidR="00AE41D8" w:rsidP="1CA6F34C" w:rsidRDefault="00AE41D8" w14:paraId="37A7D100" w14:textId="0D5D1B3D">
      <w:pPr>
        <w:spacing w:before="240" w:after="240"/>
        <w:rPr>
          <w:rFonts w:ascii="Abadi" w:hAnsi="Abadi" w:eastAsia="Calibri" w:cs="Calibri"/>
          <w:sz w:val="24"/>
          <w:szCs w:val="24"/>
          <w:highlight w:val="green"/>
        </w:rPr>
      </w:pPr>
      <w:r w:rsidRPr="1CA6F34C" w:rsidR="08E821AE">
        <w:rPr>
          <w:rFonts w:ascii="Abadi" w:hAnsi="Abadi" w:eastAsia="Calibri" w:cs="Calibri"/>
          <w:sz w:val="24"/>
          <w:szCs w:val="24"/>
          <w:highlight w:val="green"/>
        </w:rPr>
        <w:t xml:space="preserve">De infrastructuur moet verbeterd worden om een groeiend aantal </w:t>
      </w:r>
      <w:r w:rsidRPr="1CA6F34C" w:rsidR="26257D60">
        <w:rPr>
          <w:rFonts w:ascii="Abadi" w:hAnsi="Abadi" w:eastAsia="Calibri" w:cs="Calibri"/>
          <w:sz w:val="24"/>
          <w:szCs w:val="24"/>
          <w:highlight w:val="green"/>
        </w:rPr>
        <w:t>parkeerder</w:t>
      </w:r>
      <w:r w:rsidRPr="1CA6F34C" w:rsidR="08E821AE">
        <w:rPr>
          <w:rFonts w:ascii="Abadi" w:hAnsi="Abadi" w:eastAsia="Calibri" w:cs="Calibri"/>
          <w:sz w:val="24"/>
          <w:szCs w:val="24"/>
          <w:highlight w:val="green"/>
        </w:rPr>
        <w:t>s en locaties te ondersteunen.</w:t>
      </w:r>
    </w:p>
    <w:p w:rsidRPr="00B42EBB" w:rsidR="00AE41D8" w:rsidP="00B42EBB" w:rsidRDefault="00AE41D8" w14:paraId="3C09AE90" w14:textId="77777777">
      <w:pPr>
        <w:pStyle w:val="Lijstopsomteken"/>
        <w:rPr>
          <w:rFonts w:ascii="Abadi" w:hAnsi="Abadi"/>
          <w:b/>
          <w:bCs/>
          <w:sz w:val="28"/>
          <w:szCs w:val="28"/>
        </w:rPr>
      </w:pPr>
      <w:r w:rsidRPr="42FA0773" w:rsidR="00AE41D8">
        <w:rPr>
          <w:rFonts w:ascii="Abadi" w:hAnsi="Abadi"/>
          <w:b w:val="1"/>
          <w:bCs w:val="1"/>
          <w:sz w:val="28"/>
          <w:szCs w:val="28"/>
        </w:rPr>
        <w:t>Beveiligde opslag en verwerking</w:t>
      </w:r>
    </w:p>
    <w:p w:rsidR="42FA0773" w:rsidP="42FA0773" w:rsidRDefault="42FA0773" w14:paraId="5F164E33" w14:textId="669F3FBF">
      <w:pPr>
        <w:pStyle w:val="Lijstopsomteken"/>
        <w:numPr>
          <w:ilvl w:val="0"/>
          <w:numId w:val="0"/>
        </w:numPr>
        <w:ind w:left="426"/>
        <w:rPr>
          <w:rFonts w:ascii="Abadi" w:hAnsi="Abadi"/>
          <w:b w:val="1"/>
          <w:bCs w:val="1"/>
          <w:sz w:val="28"/>
          <w:szCs w:val="28"/>
        </w:rPr>
      </w:pPr>
    </w:p>
    <w:p w:rsidR="00B42EBB" w:rsidP="42FA0773" w:rsidRDefault="00AE41D8" w14:paraId="48752E2F" w14:textId="666549A6">
      <w:pPr>
        <w:pStyle w:val="Lijstopsomteken"/>
        <w:spacing w:before="240" w:after="240"/>
        <w:rPr>
          <w:rFonts w:ascii="Abadi" w:hAnsi="Abadi" w:eastAsia="Abadi" w:cs="Abadi"/>
          <w:noProof w:val="0"/>
          <w:sz w:val="24"/>
          <w:szCs w:val="24"/>
          <w:lang w:val="nl-NL"/>
        </w:rPr>
      </w:pPr>
      <w:r w:rsidRPr="023DD397" w:rsidR="08E821AE">
        <w:rPr>
          <w:rFonts w:ascii="Abadi" w:hAnsi="Abadi" w:eastAsia="Calibri" w:cs="Calibri"/>
          <w:sz w:val="24"/>
          <w:szCs w:val="24"/>
          <w:highlight w:val="green"/>
        </w:rPr>
        <w:t>De opslagmethode van data moet voldoen aan veiligheidsnormen (</w:t>
      </w:r>
      <w:r w:rsidRPr="023DD397" w:rsidR="08E821AE">
        <w:rPr>
          <w:rFonts w:ascii="Abadi" w:hAnsi="Abadi" w:eastAsia="Calibri" w:cs="Calibri"/>
          <w:sz w:val="24"/>
          <w:szCs w:val="24"/>
          <w:highlight w:val="green"/>
        </w:rPr>
        <w:t>safety</w:t>
      </w:r>
      <w:r w:rsidRPr="023DD397" w:rsidR="08E821AE">
        <w:rPr>
          <w:rFonts w:ascii="Abadi" w:hAnsi="Abadi" w:eastAsia="Calibri" w:cs="Calibri"/>
          <w:sz w:val="24"/>
          <w:szCs w:val="24"/>
          <w:highlight w:val="green"/>
        </w:rPr>
        <w:t>) om security risico’s te vermijden.</w:t>
      </w:r>
      <w:r>
        <w:br/>
      </w:r>
      <w:r w:rsidRPr="023DD397" w:rsidR="50DE509B">
        <w:rPr>
          <w:rFonts w:ascii="Abadi" w:hAnsi="Abadi" w:eastAsia="Abadi" w:cs="Abadi"/>
          <w:b w:val="1"/>
          <w:bCs w:val="1"/>
          <w:noProof w:val="0"/>
          <w:sz w:val="24"/>
          <w:szCs w:val="24"/>
          <w:highlight w:val="yellow"/>
          <w:lang w:val="nl-NL"/>
        </w:rPr>
        <w:t>Automatisch parkeren bij inrit</w:t>
      </w:r>
      <w:r>
        <w:br/>
      </w:r>
      <w:r w:rsidRPr="023DD397" w:rsidR="50DE509B">
        <w:rPr>
          <w:rFonts w:ascii="Abadi" w:hAnsi="Abadi" w:eastAsia="Abadi" w:cs="Abadi"/>
          <w:noProof w:val="0"/>
          <w:sz w:val="24"/>
          <w:szCs w:val="24"/>
          <w:highlight w:val="yellow"/>
          <w:lang w:val="nl-NL"/>
        </w:rPr>
        <w:t>Het systeem moet kentekenherkenning gebruiken om automatisch een parkeersessie te starten bij binnenkomst.</w:t>
      </w:r>
    </w:p>
    <w:p w:rsidR="00B42EBB" w:rsidP="023DD397" w:rsidRDefault="00AE41D8" w14:paraId="097D3BF9" w14:textId="1D622E38">
      <w:pPr>
        <w:pStyle w:val="Lijstopsomteken"/>
        <w:spacing w:before="240" w:beforeAutospacing="off" w:after="240" w:afterAutospacing="off"/>
        <w:rPr>
          <w:rFonts w:ascii="Abadi" w:hAnsi="Abadi" w:eastAsia="Abadi" w:cs="Abadi"/>
          <w:noProof w:val="0"/>
          <w:color w:val="000000" w:themeColor="text1" w:themeTint="FF" w:themeShade="FF"/>
          <w:sz w:val="22"/>
          <w:szCs w:val="22"/>
          <w:highlight w:val="yellow"/>
          <w:lang w:val="nl-NL"/>
        </w:rPr>
      </w:pPr>
      <w:r w:rsidRPr="484D8465" w:rsidR="50DE509B">
        <w:rPr>
          <w:rFonts w:ascii="Abadi" w:hAnsi="Abadi" w:eastAsia="Abadi" w:cs="Abadi"/>
          <w:b w:val="1"/>
          <w:bCs w:val="1"/>
          <w:noProof w:val="0"/>
          <w:sz w:val="24"/>
          <w:szCs w:val="24"/>
          <w:lang w:val="nl-NL"/>
        </w:rPr>
        <w:t>Realtime</w:t>
      </w:r>
      <w:r w:rsidRPr="484D8465" w:rsidR="50DE509B">
        <w:rPr>
          <w:rFonts w:ascii="Abadi" w:hAnsi="Abadi" w:eastAsia="Abadi" w:cs="Abadi"/>
          <w:b w:val="1"/>
          <w:bCs w:val="1"/>
          <w:noProof w:val="0"/>
          <w:sz w:val="24"/>
          <w:szCs w:val="24"/>
          <w:lang w:val="nl-NL"/>
        </w:rPr>
        <w:t xml:space="preserve"> capaciteit</w:t>
      </w:r>
      <w:r>
        <w:br/>
      </w:r>
      <w:r w:rsidRPr="484D8465" w:rsidR="50DE509B">
        <w:rPr>
          <w:rFonts w:ascii="Abadi" w:hAnsi="Abadi" w:eastAsia="Abadi" w:cs="Abadi"/>
          <w:noProof w:val="0"/>
          <w:sz w:val="24"/>
          <w:szCs w:val="24"/>
          <w:highlight w:val="red"/>
          <w:lang w:val="nl-NL"/>
        </w:rPr>
        <w:t>Het systeem moet kunnen aangeven of er nog plek is in de garage voordat een parkeersessie gestart wordt.</w:t>
      </w:r>
    </w:p>
    <w:p w:rsidR="00B42EBB" w:rsidP="023DD397" w:rsidRDefault="00AE41D8" w14:paraId="77AC6E0B" w14:textId="71671B1D">
      <w:pPr>
        <w:pStyle w:val="Lijstopsomteken"/>
        <w:spacing w:before="240" w:beforeAutospacing="off" w:after="240" w:afterAutospacing="off"/>
        <w:rPr>
          <w:rFonts w:ascii="Abadi" w:hAnsi="Abadi" w:eastAsia="Abadi" w:cs="Abadi"/>
          <w:noProof w:val="0"/>
          <w:color w:val="000000" w:themeColor="text1" w:themeTint="FF" w:themeShade="FF"/>
          <w:sz w:val="22"/>
          <w:szCs w:val="22"/>
          <w:highlight w:val="yellow"/>
          <w:lang w:val="nl-NL"/>
        </w:rPr>
      </w:pPr>
      <w:r w:rsidRPr="484D8465" w:rsidR="50DE509B">
        <w:rPr>
          <w:rFonts w:ascii="Abadi" w:hAnsi="Abadi" w:eastAsia="Abadi" w:cs="Abadi"/>
          <w:b w:val="1"/>
          <w:bCs w:val="1"/>
          <w:noProof w:val="0"/>
          <w:sz w:val="24"/>
          <w:szCs w:val="24"/>
          <w:lang w:val="nl-NL"/>
        </w:rPr>
        <w:t>Snelle betaalverwerking</w:t>
      </w:r>
      <w:r>
        <w:br/>
      </w:r>
      <w:r w:rsidRPr="484D8465" w:rsidR="50DE509B">
        <w:rPr>
          <w:rFonts w:ascii="Abadi" w:hAnsi="Abadi" w:eastAsia="Abadi" w:cs="Abadi"/>
          <w:noProof w:val="0"/>
          <w:sz w:val="24"/>
          <w:szCs w:val="24"/>
          <w:highlight w:val="magenta"/>
          <w:lang w:val="nl-NL"/>
        </w:rPr>
        <w:t>Bij de slagboom moet saldo-check en betaling binnen enkele seconden gebeuren.</w:t>
      </w:r>
    </w:p>
    <w:p w:rsidR="00B42EBB" w:rsidP="00B42EBB" w:rsidRDefault="00AE41D8" w14:paraId="294B71FD" w14:textId="23850CF8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20EDBE22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3A199CA2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621091F9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5CD7D404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569ECE93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1618E0C5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146710CF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0586CA55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47765B2F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="00B42EBB" w:rsidP="00B42EBB" w:rsidRDefault="00B42EBB" w14:paraId="453082C5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Pr="00B42EBB" w:rsidR="00B42EBB" w:rsidP="00B42EBB" w:rsidRDefault="00B42EBB" w14:paraId="63AE07D5" w14:textId="77777777">
      <w:pPr>
        <w:spacing w:before="240" w:after="240"/>
        <w:rPr>
          <w:rFonts w:ascii="Abadi" w:hAnsi="Abadi" w:eastAsia="Calibri" w:cs="Calibri"/>
          <w:sz w:val="24"/>
          <w:szCs w:val="24"/>
        </w:rPr>
      </w:pPr>
    </w:p>
    <w:p w:rsidRPr="00B42EBB" w:rsidR="00B42EBB" w:rsidP="00B42EBB" w:rsidRDefault="00B42EBB" w14:paraId="6A859BA3" w14:textId="7229D372">
      <w:pPr>
        <w:pStyle w:val="Kop1"/>
        <w:rPr>
          <w:rFonts w:ascii="Abadi" w:hAnsi="Abadi" w:eastAsia="Calibri" w:cs="Calibri"/>
        </w:rPr>
      </w:pPr>
      <w:r w:rsidRPr="4EFB2173" w:rsidR="00B42EBB">
        <w:rPr>
          <w:rFonts w:ascii="Abadi" w:hAnsi="Abadi" w:eastAsia="Calibri" w:cs="Calibri"/>
        </w:rPr>
        <w:t>Functional</w:t>
      </w:r>
      <w:r w:rsidRPr="4EFB2173" w:rsidR="00B42EBB">
        <w:rPr>
          <w:rFonts w:ascii="Abadi" w:hAnsi="Abadi" w:eastAsia="Calibri" w:cs="Calibri"/>
        </w:rPr>
        <w:t xml:space="preserve"> Requirements:</w:t>
      </w:r>
    </w:p>
    <w:p w:rsidR="202E75A9" w:rsidP="4EFB2173" w:rsidRDefault="202E75A9" w14:paraId="74E81AE7" w14:textId="28FEA3CD">
      <w:pPr>
        <w:pStyle w:val="Kop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EFB2173" w:rsidR="202E75A9">
        <w:rPr>
          <w:rFonts w:ascii="Abadi" w:hAnsi="Abadi" w:eastAsia="Calibri" w:cs="Calibri"/>
          <w:b w:val="1"/>
          <w:bCs w:val="1"/>
        </w:rPr>
        <w:t>Parkeerders</w:t>
      </w:r>
    </w:p>
    <w:p w:rsidRPr="00B42EBB" w:rsidR="00B42EBB" w:rsidP="023DD397" w:rsidRDefault="00B42EBB" w14:paraId="711C67D5" w14:textId="33C686DE">
      <w:pPr>
        <w:pStyle w:val="Lijstopsomteken"/>
        <w:rPr>
          <w:rFonts w:ascii="Abadi" w:hAnsi="Abadi"/>
          <w:highlight w:val="red"/>
        </w:rPr>
      </w:pPr>
      <w:r w:rsidRPr="023DD397" w:rsidR="343922F7">
        <w:rPr>
          <w:rFonts w:ascii="Abadi" w:hAnsi="Abadi"/>
          <w:highlight w:val="red"/>
        </w:rPr>
        <w:t xml:space="preserve">Het systeem moet </w:t>
      </w:r>
      <w:r w:rsidRPr="023DD397" w:rsidR="26257D60">
        <w:rPr>
          <w:rFonts w:ascii="Abadi" w:hAnsi="Abadi"/>
          <w:highlight w:val="red"/>
        </w:rPr>
        <w:t>parkeerder</w:t>
      </w:r>
      <w:r w:rsidRPr="023DD397" w:rsidR="343922F7">
        <w:rPr>
          <w:rFonts w:ascii="Abadi" w:hAnsi="Abadi"/>
          <w:highlight w:val="red"/>
        </w:rPr>
        <w:t xml:space="preserve">s toestaan zich te registreren met een </w:t>
      </w:r>
      <w:r w:rsidRPr="023DD397" w:rsidR="26257D60">
        <w:rPr>
          <w:rFonts w:ascii="Abadi" w:hAnsi="Abadi"/>
          <w:b w:val="1"/>
          <w:bCs w:val="1"/>
          <w:highlight w:val="red"/>
        </w:rPr>
        <w:t>parkeerder</w:t>
      </w:r>
      <w:r w:rsidRPr="023DD397" w:rsidR="343922F7">
        <w:rPr>
          <w:rFonts w:ascii="Abadi" w:hAnsi="Abadi"/>
          <w:b w:val="1"/>
          <w:bCs w:val="1"/>
          <w:highlight w:val="red"/>
        </w:rPr>
        <w:t>snaam, wachtwoord en naam</w:t>
      </w:r>
      <w:r w:rsidRPr="023DD397" w:rsidR="343922F7">
        <w:rPr>
          <w:rFonts w:ascii="Abadi" w:hAnsi="Abadi"/>
          <w:highlight w:val="red"/>
        </w:rPr>
        <w:t>.</w:t>
      </w:r>
    </w:p>
    <w:p w:rsidRPr="00B42EBB" w:rsidR="00B42EBB" w:rsidP="023DD397" w:rsidRDefault="00B42EBB" w14:paraId="69C858FA" w14:textId="6F5A6DE8">
      <w:pPr>
        <w:pStyle w:val="Lijstopsomteken"/>
        <w:rPr>
          <w:rFonts w:ascii="Abadi" w:hAnsi="Abadi"/>
          <w:highlight w:val="red"/>
        </w:rPr>
      </w:pPr>
      <w:r w:rsidRPr="023DD397" w:rsidR="343922F7">
        <w:rPr>
          <w:rFonts w:ascii="Abadi" w:hAnsi="Abadi"/>
          <w:highlight w:val="red"/>
        </w:rPr>
        <w:t xml:space="preserve">Het systeem moet controleren of een </w:t>
      </w:r>
      <w:r w:rsidRPr="023DD397" w:rsidR="26257D60">
        <w:rPr>
          <w:rFonts w:ascii="Abadi" w:hAnsi="Abadi"/>
          <w:highlight w:val="red"/>
        </w:rPr>
        <w:t>parkeerder</w:t>
      </w:r>
      <w:r w:rsidRPr="023DD397" w:rsidR="343922F7">
        <w:rPr>
          <w:rFonts w:ascii="Abadi" w:hAnsi="Abadi"/>
          <w:highlight w:val="red"/>
        </w:rPr>
        <w:t>snaam al bestaat.</w:t>
      </w:r>
    </w:p>
    <w:p w:rsidR="64E609D6" w:rsidP="023DD397" w:rsidRDefault="64E609D6" w14:paraId="7170F144" w14:textId="0B81819E">
      <w:pPr>
        <w:pStyle w:val="Lijstopsomteken"/>
        <w:rPr>
          <w:rFonts w:ascii="Abadi" w:hAnsi="Abadi" w:eastAsia="Calibri" w:cs="Calibri"/>
          <w:sz w:val="24"/>
          <w:szCs w:val="24"/>
          <w:highlight w:val="red"/>
        </w:rPr>
      </w:pPr>
      <w:r w:rsidRPr="023DD397" w:rsidR="6540B001">
        <w:rPr>
          <w:rFonts w:ascii="Abadi" w:hAnsi="Abadi" w:eastAsia="Calibri" w:cs="Calibri"/>
          <w:sz w:val="24"/>
          <w:szCs w:val="24"/>
          <w:highlight w:val="red"/>
        </w:rPr>
        <w:t>Registeren moet gecheckt worden op gegevens</w:t>
      </w:r>
    </w:p>
    <w:p w:rsidR="47E1CE8E" w:rsidP="4EFB2173" w:rsidRDefault="47E1CE8E" w14:paraId="397993E3" w14:textId="535A11FD">
      <w:pPr>
        <w:pStyle w:val="Kop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EFB2173" w:rsidR="47E1CE8E">
        <w:rPr>
          <w:rFonts w:ascii="Abadi" w:hAnsi="Abadi" w:eastAsia="Calibri" w:cs="Calibri"/>
          <w:b w:val="1"/>
          <w:bCs w:val="1"/>
        </w:rPr>
        <w:t>Parkeerderslogin</w:t>
      </w:r>
    </w:p>
    <w:p w:rsidRPr="00B42EBB" w:rsidR="00B42EBB" w:rsidP="023DD397" w:rsidRDefault="00B42EBB" w14:paraId="1707A53D" w14:textId="076E8800">
      <w:pPr>
        <w:pStyle w:val="Lijstopsomteken"/>
        <w:rPr>
          <w:rFonts w:ascii="Abadi" w:hAnsi="Abadi"/>
          <w:sz w:val="24"/>
          <w:szCs w:val="24"/>
          <w:highlight w:val="magenta"/>
        </w:rPr>
      </w:pPr>
      <w:r w:rsidRPr="023DD397" w:rsidR="343922F7">
        <w:rPr>
          <w:rFonts w:ascii="Abadi" w:hAnsi="Abadi"/>
          <w:sz w:val="24"/>
          <w:szCs w:val="24"/>
          <w:highlight w:val="magenta"/>
        </w:rPr>
        <w:t xml:space="preserve">Het systeem moet </w:t>
      </w:r>
      <w:r w:rsidRPr="023DD397" w:rsidR="26257D60">
        <w:rPr>
          <w:rFonts w:ascii="Abadi" w:hAnsi="Abadi"/>
          <w:sz w:val="24"/>
          <w:szCs w:val="24"/>
          <w:highlight w:val="magenta"/>
        </w:rPr>
        <w:t>parkeerder</w:t>
      </w:r>
      <w:r w:rsidRPr="023DD397" w:rsidR="343922F7">
        <w:rPr>
          <w:rFonts w:ascii="Abadi" w:hAnsi="Abadi"/>
          <w:sz w:val="24"/>
          <w:szCs w:val="24"/>
          <w:highlight w:val="magenta"/>
        </w:rPr>
        <w:t xml:space="preserve">s toestaan in te loggen met </w:t>
      </w:r>
      <w:r w:rsidRPr="023DD397" w:rsidR="26257D60">
        <w:rPr>
          <w:rFonts w:ascii="Abadi" w:hAnsi="Abadi"/>
          <w:b w:val="1"/>
          <w:bCs w:val="1"/>
          <w:sz w:val="24"/>
          <w:szCs w:val="24"/>
          <w:highlight w:val="magenta"/>
        </w:rPr>
        <w:t>parkeerder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magenta"/>
        </w:rPr>
        <w:t>snaam en wachtwoord</w:t>
      </w:r>
      <w:r w:rsidRPr="023DD397" w:rsidR="343922F7">
        <w:rPr>
          <w:rFonts w:ascii="Abadi" w:hAnsi="Abadi"/>
          <w:sz w:val="24"/>
          <w:szCs w:val="24"/>
          <w:highlight w:val="magenta"/>
        </w:rPr>
        <w:t>.</w:t>
      </w:r>
    </w:p>
    <w:p w:rsidRPr="00B42EBB" w:rsidR="00B42EBB" w:rsidP="023DD397" w:rsidRDefault="00B42EBB" w14:paraId="1B5AC4E4" w14:textId="77777777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343922F7">
        <w:rPr>
          <w:rFonts w:ascii="Abadi" w:hAnsi="Abadi"/>
          <w:sz w:val="24"/>
          <w:szCs w:val="24"/>
          <w:highlight w:val="green"/>
        </w:rPr>
        <w:t xml:space="preserve">Na succesvolle login moet een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green"/>
        </w:rPr>
        <w:t>sessietoken</w:t>
      </w:r>
      <w:r w:rsidRPr="023DD397" w:rsidR="343922F7">
        <w:rPr>
          <w:rFonts w:ascii="Abadi" w:hAnsi="Abadi"/>
          <w:sz w:val="24"/>
          <w:szCs w:val="24"/>
          <w:highlight w:val="green"/>
        </w:rPr>
        <w:t xml:space="preserve"> worden gegenereerd.</w:t>
      </w:r>
    </w:p>
    <w:p w:rsidR="58F37B02" w:rsidP="4EFB2173" w:rsidRDefault="58F37B02" w14:paraId="492B0A86" w14:textId="0A8B0687">
      <w:pPr>
        <w:pStyle w:val="Kop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4EFB2173" w:rsidR="58F37B02">
        <w:rPr>
          <w:rFonts w:ascii="Abadi" w:hAnsi="Abadi" w:eastAsia="Calibri" w:cs="Calibri"/>
          <w:b w:val="1"/>
          <w:bCs w:val="1"/>
        </w:rPr>
        <w:t>Parkeerdersprofiel</w:t>
      </w:r>
    </w:p>
    <w:p w:rsidRPr="00B42EBB" w:rsidR="00B42EBB" w:rsidP="023DD397" w:rsidRDefault="00B42EBB" w14:paraId="2D18BD53" w14:textId="7C386383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343922F7">
        <w:rPr>
          <w:rFonts w:ascii="Abadi" w:hAnsi="Abadi"/>
          <w:sz w:val="24"/>
          <w:szCs w:val="24"/>
          <w:highlight w:val="green"/>
        </w:rPr>
        <w:t xml:space="preserve">Het systeem moet </w:t>
      </w:r>
      <w:r w:rsidRPr="023DD397" w:rsidR="26257D60">
        <w:rPr>
          <w:rFonts w:ascii="Abadi" w:hAnsi="Abadi"/>
          <w:sz w:val="24"/>
          <w:szCs w:val="24"/>
          <w:highlight w:val="green"/>
        </w:rPr>
        <w:t>parkeerder</w:t>
      </w:r>
      <w:r w:rsidRPr="023DD397" w:rsidR="343922F7">
        <w:rPr>
          <w:rFonts w:ascii="Abadi" w:hAnsi="Abadi"/>
          <w:sz w:val="24"/>
          <w:szCs w:val="24"/>
          <w:highlight w:val="green"/>
        </w:rPr>
        <w:t>sprofielgegevens kunnen ophalen en bijwerken.</w:t>
      </w:r>
    </w:p>
    <w:p w:rsidRPr="00B42EBB" w:rsidR="00B42EBB" w:rsidP="023DD397" w:rsidRDefault="00B42EBB" w14:paraId="2923D4A6" w14:textId="77777777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343922F7">
        <w:rPr>
          <w:rFonts w:ascii="Abadi" w:hAnsi="Abadi"/>
          <w:sz w:val="24"/>
          <w:szCs w:val="24"/>
          <w:highlight w:val="green"/>
        </w:rPr>
        <w:t xml:space="preserve">Wachtwoorden moeten </w:t>
      </w:r>
      <w:r w:rsidRPr="023DD397" w:rsidR="343922F7">
        <w:rPr>
          <w:rFonts w:ascii="Abadi" w:hAnsi="Abadi"/>
          <w:sz w:val="24"/>
          <w:szCs w:val="24"/>
          <w:highlight w:val="green"/>
        </w:rPr>
        <w:t>gehasht</w:t>
      </w:r>
      <w:r w:rsidRPr="023DD397" w:rsidR="343922F7">
        <w:rPr>
          <w:rFonts w:ascii="Abadi" w:hAnsi="Abadi"/>
          <w:sz w:val="24"/>
          <w:szCs w:val="24"/>
          <w:highlight w:val="green"/>
        </w:rPr>
        <w:t xml:space="preserve"> opgeslagen worden.</w:t>
      </w:r>
    </w:p>
    <w:p w:rsidRPr="00B42EBB" w:rsidR="00B42EBB" w:rsidP="00B42EBB" w:rsidRDefault="00B42EBB" w14:paraId="5EA1A052" w14:textId="3513E20C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Uitloggen</w:t>
      </w:r>
    </w:p>
    <w:p w:rsidRPr="00B42EBB" w:rsidR="00B42EBB" w:rsidP="023DD397" w:rsidRDefault="00B42EBB" w14:paraId="79905695" w14:textId="581012A4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343922F7">
        <w:rPr>
          <w:rFonts w:ascii="Abadi" w:hAnsi="Abadi"/>
          <w:sz w:val="24"/>
          <w:szCs w:val="24"/>
          <w:highlight w:val="red"/>
        </w:rPr>
        <w:t xml:space="preserve">Het systeem moet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s toestaan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red"/>
        </w:rPr>
        <w:t>uit te loggen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 en hun sessie te beëindigen.</w:t>
      </w:r>
    </w:p>
    <w:p w:rsidR="42FA0773" w:rsidP="42FA0773" w:rsidRDefault="42FA0773" w14:paraId="0D18F99D" w14:textId="47F789C9">
      <w:pPr>
        <w:pStyle w:val="Lijstopsomteken"/>
        <w:numPr>
          <w:ilvl w:val="0"/>
          <w:numId w:val="0"/>
        </w:numPr>
        <w:ind w:left="426"/>
        <w:rPr>
          <w:rFonts w:ascii="Abadi" w:hAnsi="Abadi"/>
          <w:sz w:val="24"/>
          <w:szCs w:val="24"/>
        </w:rPr>
      </w:pPr>
    </w:p>
    <w:p w:rsidR="44BBA75A" w:rsidP="484D8465" w:rsidRDefault="44BBA75A" w14:paraId="7D22A507" w14:textId="27C3C8BD">
      <w:pPr>
        <w:pStyle w:val="Lijstopsomteken"/>
        <w:spacing w:before="240" w:beforeAutospacing="off" w:after="240" w:afterAutospacing="off"/>
        <w:rPr>
          <w:noProof w:val="0"/>
          <w:highlight w:val="red"/>
          <w:lang w:val="nl-NL"/>
        </w:rPr>
      </w:pPr>
      <w:r w:rsidRPr="484D8465" w:rsidR="52FF4D24">
        <w:rPr>
          <w:noProof w:val="0"/>
          <w:highlight w:val="red"/>
          <w:lang w:val="nl-NL"/>
        </w:rPr>
        <w:t>Het systeem moet bij detectie van een voertuig controleren of er een vrije parkeerplaats is.</w:t>
      </w:r>
    </w:p>
    <w:p w:rsidR="44BBA75A" w:rsidP="023DD397" w:rsidRDefault="44BBA75A" w14:paraId="5672C0FF" w14:textId="15E1181A">
      <w:pPr>
        <w:pStyle w:val="Lijstopsomteken"/>
        <w:spacing w:before="240" w:beforeAutospacing="off" w:after="240" w:afterAutospacing="off"/>
        <w:rPr>
          <w:noProof w:val="0"/>
          <w:highlight w:val="magenta"/>
          <w:lang w:val="nl-NL"/>
        </w:rPr>
      </w:pPr>
      <w:r w:rsidRPr="023DD397" w:rsidR="52FF4D24">
        <w:rPr>
          <w:noProof w:val="0"/>
          <w:highlight w:val="magenta"/>
          <w:lang w:val="nl-NL"/>
        </w:rPr>
        <w:t>Het systeem moet een betaalpas via NFC kunnen lezen en saldo kunnen verifiëren.</w:t>
      </w:r>
      <w:r w:rsidRPr="023DD397" w:rsidR="1512862B">
        <w:rPr>
          <w:noProof w:val="0"/>
          <w:highlight w:val="magenta"/>
          <w:lang w:val="nl-NL"/>
        </w:rPr>
        <w:t xml:space="preserve"> (</w:t>
      </w:r>
      <w:r w:rsidRPr="023DD397" w:rsidR="1512862B">
        <w:rPr>
          <w:noProof w:val="0"/>
          <w:highlight w:val="magenta"/>
          <w:lang w:val="nl-NL"/>
        </w:rPr>
        <w:t>Dubbel</w:t>
      </w:r>
      <w:r w:rsidRPr="023DD397" w:rsidR="1512862B">
        <w:rPr>
          <w:noProof w:val="0"/>
          <w:highlight w:val="magenta"/>
          <w:lang w:val="nl-NL"/>
        </w:rPr>
        <w:t xml:space="preserve"> Geschreven)</w:t>
      </w:r>
    </w:p>
    <w:p w:rsidR="44BBA75A" w:rsidP="484D8465" w:rsidRDefault="44BBA75A" w14:paraId="73A85128" w14:textId="31AB550C">
      <w:pPr>
        <w:pStyle w:val="Lijstopsomteken"/>
        <w:spacing w:before="240" w:beforeAutospacing="off" w:after="240" w:afterAutospacing="off"/>
        <w:rPr>
          <w:noProof w:val="0"/>
          <w:highlight w:val="red"/>
          <w:lang w:val="nl-NL"/>
        </w:rPr>
      </w:pPr>
      <w:r w:rsidRPr="484D8465" w:rsidR="52FF4D24">
        <w:rPr>
          <w:noProof w:val="0"/>
          <w:highlight w:val="red"/>
          <w:lang w:val="nl-NL"/>
        </w:rPr>
        <w:t>Indien</w:t>
      </w:r>
      <w:r w:rsidRPr="484D8465" w:rsidR="52FF4D24">
        <w:rPr>
          <w:noProof w:val="0"/>
          <w:highlight w:val="red"/>
          <w:lang w:val="nl-NL"/>
        </w:rPr>
        <w:t xml:space="preserve"> onvoldoende saldo, moet de </w:t>
      </w:r>
      <w:r w:rsidRPr="484D8465" w:rsidR="26257D60">
        <w:rPr>
          <w:noProof w:val="0"/>
          <w:highlight w:val="red"/>
          <w:lang w:val="nl-NL"/>
        </w:rPr>
        <w:t>parkeerder</w:t>
      </w:r>
      <w:r w:rsidRPr="484D8465" w:rsidR="52FF4D24">
        <w:rPr>
          <w:noProof w:val="0"/>
          <w:highlight w:val="red"/>
          <w:lang w:val="nl-NL"/>
        </w:rPr>
        <w:t xml:space="preserve"> opnieuw</w:t>
      </w:r>
      <w:r w:rsidRPr="484D8465" w:rsidR="52FF4D24">
        <w:rPr>
          <w:noProof w:val="0"/>
          <w:highlight w:val="red"/>
          <w:lang w:val="nl-NL"/>
        </w:rPr>
        <w:t xml:space="preserve"> ee</w:t>
      </w:r>
      <w:r w:rsidRPr="484D8465" w:rsidR="52FF4D24">
        <w:rPr>
          <w:noProof w:val="0"/>
          <w:highlight w:val="red"/>
          <w:lang w:val="nl-NL"/>
        </w:rPr>
        <w:t>n betaalpas kunnen aanbieden.</w:t>
      </w:r>
    </w:p>
    <w:p w:rsidR="44BBA75A" w:rsidP="484D8465" w:rsidRDefault="44BBA75A" w14:paraId="1397B79B" w14:textId="27FCD2F7">
      <w:pPr>
        <w:pStyle w:val="Lijstopsomteken"/>
        <w:spacing w:before="240" w:beforeAutospacing="off" w:after="240" w:afterAutospacing="off"/>
        <w:rPr>
          <w:noProof w:val="0"/>
          <w:highlight w:val="red"/>
          <w:lang w:val="nl-NL"/>
        </w:rPr>
      </w:pPr>
      <w:r w:rsidRPr="484D8465" w:rsidR="52FF4D24">
        <w:rPr>
          <w:noProof w:val="0"/>
          <w:highlight w:val="red"/>
          <w:lang w:val="nl-NL"/>
        </w:rPr>
        <w:t>Indien</w:t>
      </w:r>
      <w:r w:rsidRPr="484D8465" w:rsidR="52FF4D24">
        <w:rPr>
          <w:noProof w:val="0"/>
          <w:highlight w:val="red"/>
          <w:lang w:val="nl-NL"/>
        </w:rPr>
        <w:t xml:space="preserve"> voldoende saldo, opent het systeem de slagboom en start een parkeersessie voor het herkende kenteken.</w:t>
      </w:r>
    </w:p>
    <w:p w:rsidR="44BBA75A" w:rsidP="023DD397" w:rsidRDefault="44BBA75A" w14:paraId="36521DE6" w14:textId="5A00148A">
      <w:pPr>
        <w:pStyle w:val="Lijstopsomteken"/>
        <w:spacing w:before="240" w:beforeAutospacing="off" w:after="240" w:afterAutospacing="off"/>
        <w:rPr>
          <w:noProof w:val="0"/>
          <w:highlight w:val="red"/>
          <w:lang w:val="nl-NL"/>
        </w:rPr>
      </w:pPr>
      <w:r w:rsidRPr="023DD397" w:rsidR="52FF4D24">
        <w:rPr>
          <w:noProof w:val="0"/>
          <w:highlight w:val="red"/>
          <w:lang w:val="nl-NL"/>
        </w:rPr>
        <w:t>Er mag niet meer dan één actieve sessie per kenteken zijn.</w:t>
      </w:r>
    </w:p>
    <w:p w:rsidR="42FA0773" w:rsidP="42FA0773" w:rsidRDefault="42FA0773" w14:paraId="40202CDB" w14:textId="393A0896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Pr="00B42EBB" w:rsidR="00B42EBB" w:rsidP="00B42EBB" w:rsidRDefault="00B42EBB" w14:paraId="42A855FB" w14:textId="77777777">
      <w:pPr>
        <w:pStyle w:val="Lijstopsomteken"/>
        <w:numPr>
          <w:ilvl w:val="0"/>
          <w:numId w:val="0"/>
        </w:numPr>
      </w:pPr>
    </w:p>
    <w:p w:rsidRPr="00B42EBB" w:rsidR="00B42EBB" w:rsidP="00B42EBB" w:rsidRDefault="00B42EBB" w14:paraId="31568871" w14:textId="56D3C358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Parkeerplaatsenbeheer</w:t>
      </w:r>
    </w:p>
    <w:p w:rsidRPr="00B42EBB" w:rsidR="00B42EBB" w:rsidP="484D8465" w:rsidRDefault="00B42EBB" w14:paraId="5FBD29B2" w14:textId="01EC8F13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343922F7">
        <w:rPr>
          <w:rFonts w:ascii="Abadi" w:hAnsi="Abadi"/>
          <w:sz w:val="24"/>
          <w:szCs w:val="24"/>
          <w:highlight w:val="cyan"/>
        </w:rPr>
        <w:t xml:space="preserve">Alleen </w:t>
      </w:r>
      <w:r w:rsidRPr="484D8465" w:rsidR="343922F7">
        <w:rPr>
          <w:rFonts w:ascii="Abadi" w:hAnsi="Abadi"/>
          <w:sz w:val="24"/>
          <w:szCs w:val="24"/>
          <w:highlight w:val="cyan"/>
        </w:rPr>
        <w:t>admins</w:t>
      </w:r>
      <w:r w:rsidRPr="484D8465" w:rsidR="343922F7">
        <w:rPr>
          <w:rFonts w:ascii="Abadi" w:hAnsi="Abadi"/>
          <w:sz w:val="24"/>
          <w:szCs w:val="24"/>
          <w:highlight w:val="cyan"/>
        </w:rPr>
        <w:t xml:space="preserve"> mogen parkeerplaatsen toevoegen, wijzigen en verwijderen.</w:t>
      </w:r>
      <w:r w:rsidRPr="484D8465" w:rsidR="12055250">
        <w:rPr>
          <w:rFonts w:ascii="Abadi" w:hAnsi="Abadi"/>
          <w:sz w:val="24"/>
          <w:szCs w:val="24"/>
          <w:highlight w:val="cyan"/>
        </w:rPr>
        <w:t xml:space="preserve"> (Permissions Has to be added)</w:t>
      </w:r>
    </w:p>
    <w:p w:rsidRPr="00B42EBB" w:rsidR="00B42EBB" w:rsidP="484D8465" w:rsidRDefault="00B42EBB" w14:paraId="76F578EA" w14:textId="77777777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484D8465" w:rsidR="343922F7">
        <w:rPr>
          <w:rFonts w:ascii="Abadi" w:hAnsi="Abadi"/>
          <w:sz w:val="24"/>
          <w:szCs w:val="24"/>
          <w:highlight w:val="green"/>
        </w:rPr>
        <w:t>Het systeem moet parkeerplaatsgegevens kunnen ophalen.</w:t>
      </w:r>
    </w:p>
    <w:p w:rsidRPr="00B42EBB" w:rsidR="00B42EBB" w:rsidP="00B42EBB" w:rsidRDefault="00B42EBB" w14:paraId="422C8E63" w14:textId="14F9F0C5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Parkeersessies</w:t>
      </w:r>
    </w:p>
    <w:p w:rsidRPr="00B42EBB" w:rsidR="00B42EBB" w:rsidP="023DD397" w:rsidRDefault="00B42EBB" w14:paraId="425F3CAA" w14:textId="3404AC0F">
      <w:pPr>
        <w:pStyle w:val="Lijstopsomteken"/>
        <w:rPr>
          <w:rFonts w:ascii="Abadi" w:hAnsi="Abadi"/>
          <w:sz w:val="24"/>
          <w:szCs w:val="24"/>
          <w:highlight w:val="magenta"/>
        </w:rPr>
      </w:pPr>
      <w:r w:rsidRPr="023DD397" w:rsidR="26257D60">
        <w:rPr>
          <w:rFonts w:ascii="Abadi" w:hAnsi="Abadi"/>
          <w:sz w:val="24"/>
          <w:szCs w:val="24"/>
          <w:highlight w:val="magenta"/>
        </w:rPr>
        <w:t>Parkeerder</w:t>
      </w:r>
      <w:r w:rsidRPr="023DD397" w:rsidR="343922F7">
        <w:rPr>
          <w:rFonts w:ascii="Abadi" w:hAnsi="Abadi"/>
          <w:sz w:val="24"/>
          <w:szCs w:val="24"/>
          <w:highlight w:val="magenta"/>
        </w:rPr>
        <w:t xml:space="preserve">s kunnen een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magenta"/>
        </w:rPr>
        <w:t>parkeersessie starten en stoppen</w:t>
      </w:r>
      <w:r w:rsidRPr="023DD397" w:rsidR="343922F7">
        <w:rPr>
          <w:rFonts w:ascii="Abadi" w:hAnsi="Abadi"/>
          <w:sz w:val="24"/>
          <w:szCs w:val="24"/>
          <w:highlight w:val="magenta"/>
        </w:rPr>
        <w:t xml:space="preserve"> voor een kenteken op een parkeerplaats.</w:t>
      </w:r>
    </w:p>
    <w:p w:rsidRPr="00B42EBB" w:rsidR="00B42EBB" w:rsidP="023DD397" w:rsidRDefault="00B42EBB" w14:paraId="5AA71149" w14:textId="77777777">
      <w:pPr>
        <w:pStyle w:val="Lijstopsomteken"/>
        <w:rPr>
          <w:rFonts w:ascii="Abadi" w:hAnsi="Abadi"/>
          <w:sz w:val="24"/>
          <w:szCs w:val="24"/>
          <w:highlight w:val="magenta"/>
        </w:rPr>
      </w:pPr>
      <w:r w:rsidRPr="023DD397" w:rsidR="343922F7">
        <w:rPr>
          <w:rFonts w:ascii="Abadi" w:hAnsi="Abadi"/>
          <w:sz w:val="24"/>
          <w:szCs w:val="24"/>
          <w:highlight w:val="magenta"/>
        </w:rPr>
        <w:t xml:space="preserve">Er mag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magenta"/>
        </w:rPr>
        <w:t>niet meer dan één actieve sessie per kenteken</w:t>
      </w:r>
      <w:r w:rsidRPr="023DD397" w:rsidR="343922F7">
        <w:rPr>
          <w:rFonts w:ascii="Abadi" w:hAnsi="Abadi"/>
          <w:sz w:val="24"/>
          <w:szCs w:val="24"/>
          <w:highlight w:val="magenta"/>
        </w:rPr>
        <w:t xml:space="preserve"> zijn.</w:t>
      </w:r>
    </w:p>
    <w:p w:rsidRPr="00B42EBB" w:rsidR="00B42EBB" w:rsidP="00B42EBB" w:rsidRDefault="00B42EBB" w14:paraId="564EFAF4" w14:textId="53967B53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Reserveringen</w:t>
      </w:r>
    </w:p>
    <w:p w:rsidRPr="00B42EBB" w:rsidR="00B42EBB" w:rsidP="484D8465" w:rsidRDefault="00B42EBB" w14:paraId="2EFE4FE3" w14:textId="26FE4413">
      <w:pPr>
        <w:pStyle w:val="Lijstopsomteken"/>
        <w:rPr>
          <w:rFonts w:ascii="Abadi" w:hAnsi="Abadi"/>
          <w:sz w:val="24"/>
          <w:szCs w:val="24"/>
          <w:highlight w:val="cyan"/>
        </w:rPr>
      </w:pPr>
      <w:r w:rsidRPr="484D8465" w:rsidR="26257D60">
        <w:rPr>
          <w:rFonts w:ascii="Abadi" w:hAnsi="Abadi"/>
          <w:sz w:val="24"/>
          <w:szCs w:val="24"/>
          <w:highlight w:val="cyan"/>
        </w:rPr>
        <w:t>Parkeerder</w:t>
      </w:r>
      <w:r w:rsidRPr="484D8465" w:rsidR="343922F7">
        <w:rPr>
          <w:rFonts w:ascii="Abadi" w:hAnsi="Abadi"/>
          <w:sz w:val="24"/>
          <w:szCs w:val="24"/>
          <w:highlight w:val="cyan"/>
        </w:rPr>
        <w:t>s kunnen reserveringen maken, wijzigen, ophalen en verwijderen voor parkeerplaatsen.</w:t>
      </w:r>
      <w:r w:rsidRPr="484D8465" w:rsidR="59C99B7D">
        <w:rPr>
          <w:rFonts w:ascii="Abadi" w:hAnsi="Abadi"/>
          <w:sz w:val="24"/>
          <w:szCs w:val="24"/>
          <w:highlight w:val="cyan"/>
        </w:rPr>
        <w:t xml:space="preserve"> (Permissions Has to be added)</w:t>
      </w:r>
    </w:p>
    <w:p w:rsidRPr="00B42EBB" w:rsidR="00B42EBB" w:rsidP="023DD397" w:rsidRDefault="00B42EBB" w14:paraId="6D4B8ADC" w14:textId="16096BCC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343922F7">
        <w:rPr>
          <w:rFonts w:ascii="Abadi" w:hAnsi="Abadi"/>
          <w:sz w:val="24"/>
          <w:szCs w:val="24"/>
          <w:highlight w:val="red"/>
        </w:rPr>
        <w:t xml:space="preserve">Alleen </w:t>
      </w:r>
      <w:r w:rsidRPr="023DD397" w:rsidR="343922F7">
        <w:rPr>
          <w:rFonts w:ascii="Abadi" w:hAnsi="Abadi"/>
          <w:sz w:val="24"/>
          <w:szCs w:val="24"/>
          <w:highlight w:val="red"/>
        </w:rPr>
        <w:t>admins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 mogen reserveringen voor andere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343922F7">
        <w:rPr>
          <w:rFonts w:ascii="Abadi" w:hAnsi="Abadi"/>
          <w:sz w:val="24"/>
          <w:szCs w:val="24"/>
          <w:highlight w:val="red"/>
        </w:rPr>
        <w:t>s aanmaken of wijzigen.</w:t>
      </w:r>
    </w:p>
    <w:p w:rsidRPr="00B42EBB" w:rsidR="00B42EBB" w:rsidP="00B42EBB" w:rsidRDefault="00B42EBB" w14:paraId="061AFA22" w14:textId="4F05FD1D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Voertuigenbeheer</w:t>
      </w:r>
    </w:p>
    <w:p w:rsidRPr="00B42EBB" w:rsidR="00B42EBB" w:rsidP="023DD397" w:rsidRDefault="00B42EBB" w14:paraId="53FAA685" w14:textId="779B541E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26257D60">
        <w:rPr>
          <w:rFonts w:ascii="Abadi" w:hAnsi="Abadi"/>
          <w:sz w:val="24"/>
          <w:szCs w:val="24"/>
          <w:highlight w:val="green"/>
        </w:rPr>
        <w:t>Parkeerder</w:t>
      </w:r>
      <w:r w:rsidRPr="023DD397" w:rsidR="343922F7">
        <w:rPr>
          <w:rFonts w:ascii="Abadi" w:hAnsi="Abadi"/>
          <w:sz w:val="24"/>
          <w:szCs w:val="24"/>
          <w:highlight w:val="green"/>
        </w:rPr>
        <w:t>s kunnen voertuigen toevoegen, wijzigen, ophalen en verwijderen.</w:t>
      </w:r>
    </w:p>
    <w:p w:rsidR="00B42EBB" w:rsidP="023DD397" w:rsidRDefault="00B42EBB" w14:paraId="51D310AF" w14:textId="1B3901DE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343922F7">
        <w:rPr>
          <w:rFonts w:ascii="Abadi" w:hAnsi="Abadi"/>
          <w:sz w:val="24"/>
          <w:szCs w:val="24"/>
          <w:highlight w:val="yellow"/>
        </w:rPr>
        <w:t xml:space="preserve">Elk voertuig moet een unieke kentekencombinatie hebben per </w:t>
      </w:r>
      <w:r w:rsidRPr="023DD397" w:rsidR="26257D60">
        <w:rPr>
          <w:rFonts w:ascii="Abadi" w:hAnsi="Abadi"/>
          <w:sz w:val="24"/>
          <w:szCs w:val="24"/>
          <w:highlight w:val="yellow"/>
        </w:rPr>
        <w:t>parkeerder</w:t>
      </w:r>
      <w:r w:rsidRPr="023DD397" w:rsidR="343922F7">
        <w:rPr>
          <w:rFonts w:ascii="Abadi" w:hAnsi="Abadi"/>
          <w:sz w:val="24"/>
          <w:szCs w:val="24"/>
          <w:highlight w:val="yellow"/>
        </w:rPr>
        <w:t>.</w:t>
      </w:r>
    </w:p>
    <w:p w:rsidRPr="00B42EBB" w:rsidR="00B42EBB" w:rsidP="2C57DBE0" w:rsidRDefault="00B42EBB" w14:paraId="3B24FAED" w14:textId="6C846FFC">
      <w:pPr>
        <w:pStyle w:val="Lijstopsomteken"/>
        <w:numPr>
          <w:ilvl w:val="0"/>
          <w:numId w:val="0"/>
        </w:numPr>
        <w:ind w:left="426"/>
        <w:rPr>
          <w:rFonts w:ascii="Abadi" w:hAnsi="Abadi"/>
          <w:color w:val="595959" w:themeColor="text1" w:themeTint="A6" w:themeShade="FF"/>
          <w:sz w:val="22"/>
          <w:szCs w:val="22"/>
        </w:rPr>
      </w:pPr>
    </w:p>
    <w:p w:rsidRPr="00B42EBB" w:rsidR="00B42EBB" w:rsidP="00B42EBB" w:rsidRDefault="00B42EBB" w14:paraId="2933F7A5" w14:textId="33CC12D5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lastRenderedPageBreak/>
        <w:t>Betalingen</w:t>
      </w:r>
    </w:p>
    <w:p w:rsidRPr="00B42EBB" w:rsidR="00B42EBB" w:rsidP="023DD397" w:rsidRDefault="00B42EBB" w14:paraId="49B04843" w14:textId="5A60C4FE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26257D60">
        <w:rPr>
          <w:rFonts w:ascii="Abadi" w:hAnsi="Abadi"/>
          <w:sz w:val="24"/>
          <w:szCs w:val="24"/>
          <w:highlight w:val="green"/>
        </w:rPr>
        <w:t>Parkeerder</w:t>
      </w:r>
      <w:r w:rsidRPr="023DD397" w:rsidR="343922F7">
        <w:rPr>
          <w:rFonts w:ascii="Abadi" w:hAnsi="Abadi"/>
          <w:sz w:val="24"/>
          <w:szCs w:val="24"/>
          <w:highlight w:val="green"/>
        </w:rPr>
        <w:t xml:space="preserve">s kunnen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green"/>
        </w:rPr>
        <w:t>betalingen uitvoeren</w:t>
      </w:r>
      <w:r w:rsidRPr="023DD397" w:rsidR="343922F7">
        <w:rPr>
          <w:rFonts w:ascii="Abadi" w:hAnsi="Abadi"/>
          <w:sz w:val="24"/>
          <w:szCs w:val="24"/>
          <w:highlight w:val="green"/>
        </w:rPr>
        <w:t xml:space="preserve"> voor parkeersessies.</w:t>
      </w:r>
    </w:p>
    <w:p w:rsidRPr="00B42EBB" w:rsidR="00B42EBB" w:rsidP="023DD397" w:rsidRDefault="00B42EBB" w14:paraId="0AD10B95" w14:textId="77777777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343922F7">
        <w:rPr>
          <w:rFonts w:ascii="Abadi" w:hAnsi="Abadi"/>
          <w:b w:val="1"/>
          <w:bCs w:val="1"/>
          <w:sz w:val="24"/>
          <w:szCs w:val="24"/>
          <w:highlight w:val="red"/>
        </w:rPr>
        <w:t>Admins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 kunnen </w:t>
      </w:r>
      <w:r w:rsidRPr="023DD397" w:rsidR="343922F7">
        <w:rPr>
          <w:rFonts w:ascii="Abadi" w:hAnsi="Abadi"/>
          <w:sz w:val="24"/>
          <w:szCs w:val="24"/>
          <w:highlight w:val="red"/>
        </w:rPr>
        <w:t>refunds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 uitvoeren.</w:t>
      </w:r>
    </w:p>
    <w:p w:rsidRPr="00B42EBB" w:rsidR="00B42EBB" w:rsidP="023DD397" w:rsidRDefault="00B42EBB" w14:paraId="10B6136C" w14:textId="77777777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343922F7">
        <w:rPr>
          <w:rFonts w:ascii="Abadi" w:hAnsi="Abadi"/>
          <w:sz w:val="24"/>
          <w:szCs w:val="24"/>
          <w:highlight w:val="red"/>
        </w:rPr>
        <w:t xml:space="preserve">Betalingen moeten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red"/>
        </w:rPr>
        <w:t xml:space="preserve">gevalideerd worden met een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red"/>
        </w:rPr>
        <w:t>hash</w:t>
      </w:r>
      <w:r w:rsidRPr="023DD397" w:rsidR="343922F7">
        <w:rPr>
          <w:rFonts w:ascii="Abadi" w:hAnsi="Abadi"/>
          <w:sz w:val="24"/>
          <w:szCs w:val="24"/>
          <w:highlight w:val="red"/>
        </w:rPr>
        <w:t>.</w:t>
      </w:r>
    </w:p>
    <w:p w:rsidRPr="00B42EBB" w:rsidR="00B42EBB" w:rsidP="00B42EBB" w:rsidRDefault="00B42EBB" w14:paraId="3413C3DE" w14:textId="36FB524A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Facturatie</w:t>
      </w:r>
    </w:p>
    <w:p w:rsidRPr="00B42EBB" w:rsidR="00B42EBB" w:rsidP="023DD397" w:rsidRDefault="00B42EBB" w14:paraId="754DE6E0" w14:textId="25A36DEE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343922F7">
        <w:rPr>
          <w:rFonts w:ascii="Abadi" w:hAnsi="Abadi"/>
          <w:sz w:val="24"/>
          <w:szCs w:val="24"/>
          <w:highlight w:val="red"/>
        </w:rPr>
        <w:t>s kunnen hun facturatiegegevens en openstaande bedragen inzien.</w:t>
      </w:r>
    </w:p>
    <w:p w:rsidRPr="00B42EBB" w:rsidR="00B42EBB" w:rsidP="023DD397" w:rsidRDefault="00B42EBB" w14:paraId="489F074D" w14:textId="33C04949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343922F7">
        <w:rPr>
          <w:rFonts w:ascii="Abadi" w:hAnsi="Abadi"/>
          <w:sz w:val="24"/>
          <w:szCs w:val="24"/>
          <w:highlight w:val="red"/>
        </w:rPr>
        <w:t>Admins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 kunnen facturatiegegevens van andere </w:t>
      </w:r>
      <w:r w:rsidRPr="023DD397" w:rsidR="26257D60">
        <w:rPr>
          <w:rFonts w:ascii="Abadi" w:hAnsi="Abadi"/>
          <w:sz w:val="24"/>
          <w:szCs w:val="24"/>
          <w:highlight w:val="red"/>
        </w:rPr>
        <w:t>parkeerder</w:t>
      </w:r>
      <w:r w:rsidRPr="023DD397" w:rsidR="343922F7">
        <w:rPr>
          <w:rFonts w:ascii="Abadi" w:hAnsi="Abadi"/>
          <w:sz w:val="24"/>
          <w:szCs w:val="24"/>
          <w:highlight w:val="red"/>
        </w:rPr>
        <w:t>s opvragen.</w:t>
      </w:r>
    </w:p>
    <w:p w:rsidRPr="00B42EBB" w:rsidR="00B42EBB" w:rsidP="00B42EBB" w:rsidRDefault="00B42EBB" w14:paraId="17E7EC6B" w14:textId="6290C3B6">
      <w:pPr>
        <w:pStyle w:val="Kop3"/>
        <w:spacing w:before="281" w:after="281"/>
        <w:rPr>
          <w:rFonts w:ascii="Abadi" w:hAnsi="Abadi" w:eastAsia="Calibri" w:cs="Calibri"/>
          <w:b/>
          <w:bCs/>
        </w:rPr>
      </w:pPr>
      <w:r w:rsidRPr="00B42EBB">
        <w:rPr>
          <w:rFonts w:ascii="Abadi" w:hAnsi="Abadi" w:eastAsia="Calibri" w:cs="Calibri"/>
          <w:b/>
          <w:bCs/>
        </w:rPr>
        <w:t>Authenticatie en Autorisatie</w:t>
      </w:r>
    </w:p>
    <w:p w:rsidRPr="00B42EBB" w:rsidR="00B42EBB" w:rsidP="023DD397" w:rsidRDefault="00B42EBB" w14:paraId="37657760" w14:textId="77777777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343922F7">
        <w:rPr>
          <w:rFonts w:ascii="Abadi" w:hAnsi="Abadi"/>
          <w:sz w:val="24"/>
          <w:szCs w:val="24"/>
          <w:highlight w:val="green"/>
        </w:rPr>
        <w:t xml:space="preserve">Voor alle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green"/>
        </w:rPr>
        <w:t>gevoelige acties</w:t>
      </w:r>
      <w:r w:rsidRPr="023DD397" w:rsidR="343922F7">
        <w:rPr>
          <w:rFonts w:ascii="Abadi" w:hAnsi="Abadi"/>
          <w:sz w:val="24"/>
          <w:szCs w:val="24"/>
          <w:highlight w:val="green"/>
        </w:rPr>
        <w:t xml:space="preserve"> is een geldige sessietoken vereist.</w:t>
      </w:r>
    </w:p>
    <w:p w:rsidR="00EF49D2" w:rsidP="023DD397" w:rsidRDefault="00B42EBB" w14:paraId="35AB7D15" w14:textId="4AA161AF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343922F7">
        <w:rPr>
          <w:rFonts w:ascii="Abadi" w:hAnsi="Abadi"/>
          <w:sz w:val="24"/>
          <w:szCs w:val="24"/>
          <w:highlight w:val="yellow"/>
        </w:rPr>
        <w:t xml:space="preserve">Sommige acties zijn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yellow"/>
        </w:rPr>
        <w:t xml:space="preserve">alleen toegestaan voor </w:t>
      </w:r>
      <w:r w:rsidRPr="023DD397" w:rsidR="343922F7">
        <w:rPr>
          <w:rFonts w:ascii="Abadi" w:hAnsi="Abadi"/>
          <w:b w:val="1"/>
          <w:bCs w:val="1"/>
          <w:sz w:val="24"/>
          <w:szCs w:val="24"/>
          <w:highlight w:val="yellow"/>
        </w:rPr>
        <w:t>admins</w:t>
      </w:r>
      <w:r w:rsidRPr="023DD397" w:rsidR="343922F7">
        <w:rPr>
          <w:rFonts w:ascii="Abadi" w:hAnsi="Abadi"/>
          <w:sz w:val="24"/>
          <w:szCs w:val="24"/>
          <w:highlight w:val="yellow"/>
        </w:rPr>
        <w:t>.</w:t>
      </w:r>
    </w:p>
    <w:p w:rsidR="00B42EBB" w:rsidP="00B42EBB" w:rsidRDefault="00B42EBB" w14:paraId="48C90C78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1D122AA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29E0760F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4AD37B09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3210790F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CA21DA6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30708477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18EC5BDC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3ADCE9F0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1CED622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494FBB44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179A616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7A59C45D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03BEA898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4309790E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104395C8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23598C77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3DFEE76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3EE2C150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84F2FCE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9985F92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93E6F1A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7B4DC059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0CCD3C3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0AAF7BD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70D18187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130A277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1970D846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4520383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49454F6A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59C676CF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4DE1D285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="00B42EBB" w:rsidP="00B42EBB" w:rsidRDefault="00B42EBB" w14:paraId="62424056" w14:textId="77777777">
      <w:pPr>
        <w:pStyle w:val="Lijstopsomteken"/>
        <w:numPr>
          <w:ilvl w:val="0"/>
          <w:numId w:val="0"/>
        </w:numPr>
        <w:rPr>
          <w:rFonts w:ascii="Abadi" w:hAnsi="Abadi"/>
          <w:sz w:val="24"/>
          <w:szCs w:val="24"/>
        </w:rPr>
      </w:pPr>
    </w:p>
    <w:p w:rsidRPr="00B42EBB" w:rsidR="00B42EBB" w:rsidP="00B42EBB" w:rsidRDefault="00B42EBB" w14:paraId="2B7DF918" w14:textId="68A5A11E">
      <w:pPr>
        <w:pStyle w:val="Kop1"/>
        <w:rPr>
          <w:rFonts w:ascii="Abadi" w:hAnsi="Abadi" w:eastAsia="Calibri" w:cs="Calibri"/>
        </w:rPr>
      </w:pPr>
      <w:r>
        <w:rPr>
          <w:rFonts w:ascii="Abadi" w:hAnsi="Abadi" w:eastAsia="Calibri" w:cs="Calibri"/>
        </w:rPr>
        <w:lastRenderedPageBreak/>
        <w:t>Non-</w:t>
      </w:r>
      <w:proofErr w:type="spellStart"/>
      <w:r>
        <w:rPr>
          <w:rFonts w:ascii="Abadi" w:hAnsi="Abadi" w:eastAsia="Calibri" w:cs="Calibri"/>
        </w:rPr>
        <w:t>f</w:t>
      </w:r>
      <w:r w:rsidRPr="00B42EBB">
        <w:rPr>
          <w:rFonts w:ascii="Abadi" w:hAnsi="Abadi" w:eastAsia="Calibri" w:cs="Calibri"/>
        </w:rPr>
        <w:t>unctional</w:t>
      </w:r>
      <w:proofErr w:type="spellEnd"/>
      <w:r w:rsidRPr="00B42EBB">
        <w:rPr>
          <w:rFonts w:ascii="Abadi" w:hAnsi="Abadi" w:eastAsia="Calibri" w:cs="Calibri"/>
        </w:rPr>
        <w:t xml:space="preserve"> Requirements:</w:t>
      </w:r>
    </w:p>
    <w:p w:rsidRPr="008D19EE" w:rsidR="00B42EBB" w:rsidP="023DD397" w:rsidRDefault="00B42EBB" w14:paraId="6E96A7FB" w14:textId="77777777">
      <w:pPr>
        <w:pStyle w:val="Kop3"/>
        <w:rPr>
          <w:b w:val="1"/>
          <w:bCs w:val="1"/>
          <w:highlight w:val="red"/>
        </w:rPr>
      </w:pPr>
      <w:r w:rsidRPr="023DD397" w:rsidR="343922F7">
        <w:rPr>
          <w:b w:val="1"/>
          <w:bCs w:val="1"/>
          <w:highlight w:val="red"/>
        </w:rPr>
        <w:t>Schaalbaarheid</w:t>
      </w:r>
    </w:p>
    <w:p w:rsidR="211BE17B" w:rsidP="42FA0773" w:rsidRDefault="211BE17B" w14:paraId="373650A0" w14:textId="266BFB5A">
      <w:pPr>
        <w:pStyle w:val="Lijstopsomteken"/>
        <w:rPr>
          <w:noProof w:val="0"/>
          <w:lang w:val="nl-NL"/>
        </w:rPr>
      </w:pPr>
      <w:r w:rsidRPr="42FA0773" w:rsidR="211BE17B">
        <w:rPr>
          <w:b w:val="1"/>
          <w:bCs w:val="1"/>
          <w:noProof w:val="0"/>
          <w:lang w:val="nl-NL"/>
        </w:rPr>
        <w:t>Schaalbaarheid:</w:t>
      </w:r>
      <w:r w:rsidRPr="42FA0773" w:rsidR="211BE17B">
        <w:rPr>
          <w:noProof w:val="0"/>
          <w:lang w:val="nl-NL"/>
        </w:rPr>
        <w:t xml:space="preserve"> API moet &gt;5000 gelijktijdige sessies aankunnen zonder vast te lopen.</w:t>
      </w:r>
    </w:p>
    <w:p w:rsidR="211BE17B" w:rsidP="42FA0773" w:rsidRDefault="211BE17B" w14:paraId="3EE40BC1" w14:textId="7F3DC0F8">
      <w:pPr>
        <w:pStyle w:val="Lijstopsomteken"/>
        <w:spacing w:before="240" w:beforeAutospacing="off" w:after="240" w:afterAutospacing="off"/>
        <w:rPr>
          <w:noProof w:val="0"/>
          <w:color w:val="595959" w:themeColor="text1" w:themeTint="A6" w:themeShade="FF"/>
          <w:sz w:val="22"/>
          <w:szCs w:val="22"/>
          <w:lang w:val="nl-NL"/>
        </w:rPr>
      </w:pPr>
      <w:r w:rsidRPr="42FA0773" w:rsidR="211BE17B">
        <w:rPr>
          <w:b w:val="1"/>
          <w:bCs w:val="1"/>
          <w:noProof w:val="0"/>
          <w:lang w:val="nl-NL"/>
        </w:rPr>
        <w:t>Performance:</w:t>
      </w:r>
      <w:r w:rsidRPr="42FA0773" w:rsidR="211BE17B">
        <w:rPr>
          <w:noProof w:val="0"/>
          <w:lang w:val="nl-NL"/>
        </w:rPr>
        <w:t xml:space="preserve"> API-responstijd bij inritcontrole &lt;2 seconden, slagboom openen &lt;5 seconden.</w:t>
      </w:r>
    </w:p>
    <w:p w:rsidRPr="008D19EE" w:rsidR="008D19EE" w:rsidP="2C57DBE0" w:rsidRDefault="008D19EE" w14:paraId="4A820CFF" w14:textId="0B779F63">
      <w:pPr>
        <w:pStyle w:val="Lijstopsomteken"/>
        <w:spacing w:before="240" w:beforeAutospacing="off" w:after="240" w:afterAutospacing="off"/>
        <w:rPr>
          <w:noProof w:val="0"/>
          <w:color w:val="000000" w:themeColor="text1" w:themeTint="FF" w:themeShade="FF"/>
          <w:sz w:val="22"/>
          <w:szCs w:val="22"/>
          <w:lang w:val="nl-NL"/>
        </w:rPr>
      </w:pPr>
      <w:r w:rsidRPr="2C57DBE0" w:rsidR="211BE17B">
        <w:rPr>
          <w:b w:val="1"/>
          <w:bCs w:val="1"/>
          <w:noProof w:val="0"/>
          <w:lang w:val="nl-NL"/>
        </w:rPr>
        <w:t>Uitbreidbaarheid:</w:t>
      </w:r>
      <w:r w:rsidRPr="2C57DBE0" w:rsidR="211BE17B">
        <w:rPr>
          <w:noProof w:val="0"/>
          <w:lang w:val="nl-NL"/>
        </w:rPr>
        <w:t xml:space="preserve"> Nieuwe garages en betaalmethoden (bijv. app-wallet, creditcard) moeten eenvoudig kunnen worden toegevoegd zonder ingrijpende wijzigingen in de code.</w:t>
      </w:r>
    </w:p>
    <w:p w:rsidRPr="008D19EE" w:rsidR="00B42EBB" w:rsidP="008D19EE" w:rsidRDefault="00B42EBB" w14:paraId="6C7B5CD7" w14:textId="77777777">
      <w:pPr>
        <w:pStyle w:val="Kop3"/>
        <w:rPr>
          <w:b/>
          <w:bCs/>
        </w:rPr>
      </w:pPr>
      <w:r w:rsidRPr="008D19EE">
        <w:rPr>
          <w:b/>
          <w:bCs/>
        </w:rPr>
        <w:t>Security</w:t>
      </w:r>
    </w:p>
    <w:p w:rsidRPr="008D19EE" w:rsidR="00B42EBB" w:rsidP="023DD397" w:rsidRDefault="00B42EBB" w14:paraId="53A598EB" w14:textId="77777777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343922F7">
        <w:rPr>
          <w:rFonts w:ascii="Abadi" w:hAnsi="Abadi"/>
          <w:sz w:val="24"/>
          <w:szCs w:val="24"/>
          <w:highlight w:val="green"/>
        </w:rPr>
        <w:t xml:space="preserve">Wachtwoorden </w:t>
      </w:r>
      <w:r w:rsidRPr="023DD397" w:rsidR="343922F7">
        <w:rPr>
          <w:rFonts w:ascii="Abadi" w:hAnsi="Abadi"/>
          <w:sz w:val="24"/>
          <w:szCs w:val="24"/>
          <w:highlight w:val="green"/>
        </w:rPr>
        <w:t>gehasht</w:t>
      </w:r>
      <w:r w:rsidRPr="023DD397" w:rsidR="343922F7">
        <w:rPr>
          <w:rFonts w:ascii="Abadi" w:hAnsi="Abadi"/>
          <w:sz w:val="24"/>
          <w:szCs w:val="24"/>
          <w:highlight w:val="green"/>
        </w:rPr>
        <w:t xml:space="preserve"> opslaan.</w:t>
      </w:r>
    </w:p>
    <w:p w:rsidRPr="008D19EE" w:rsidR="00B42EBB" w:rsidP="023DD397" w:rsidRDefault="00B42EBB" w14:paraId="12E8501B" w14:textId="77777777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343922F7">
        <w:rPr>
          <w:rFonts w:ascii="Abadi" w:hAnsi="Abadi"/>
          <w:sz w:val="24"/>
          <w:szCs w:val="24"/>
          <w:highlight w:val="yellow"/>
        </w:rPr>
        <w:t>Encryptie van data (versleutelde wachtwoord bijv.)</w:t>
      </w:r>
    </w:p>
    <w:p w:rsidRPr="008D19EE" w:rsidR="00B42EBB" w:rsidP="023DD397" w:rsidRDefault="00B42EBB" w14:paraId="7ADAF436" w14:textId="13D86A6B">
      <w:pPr>
        <w:pStyle w:val="Lijstopsomteken"/>
        <w:rPr>
          <w:rFonts w:ascii="Abadi" w:hAnsi="Abadi"/>
          <w:sz w:val="24"/>
          <w:szCs w:val="24"/>
          <w:highlight w:val="green"/>
        </w:rPr>
      </w:pPr>
      <w:r w:rsidRPr="023DD397" w:rsidR="343922F7">
        <w:rPr>
          <w:rFonts w:ascii="Abadi" w:hAnsi="Abadi"/>
          <w:sz w:val="24"/>
          <w:szCs w:val="24"/>
          <w:highlight w:val="green"/>
        </w:rPr>
        <w:t>Strikte rollen en rechten.</w:t>
      </w:r>
    </w:p>
    <w:p w:rsidRPr="008D19EE" w:rsidR="008D19EE" w:rsidP="008D19EE" w:rsidRDefault="008D19EE" w14:paraId="2B041DF8" w14:textId="77777777">
      <w:pPr>
        <w:pStyle w:val="Lijstopsomteken"/>
        <w:numPr>
          <w:ilvl w:val="0"/>
          <w:numId w:val="0"/>
        </w:numPr>
      </w:pPr>
    </w:p>
    <w:p w:rsidR="02188DED" w:rsidP="2C57DBE0" w:rsidRDefault="02188DED" w14:paraId="3DC0B12B" w14:textId="5468B0B7">
      <w:pPr>
        <w:pStyle w:val="Lijstopsomteken"/>
        <w:numPr>
          <w:ilvl w:val="0"/>
          <w:numId w:val="0"/>
        </w:numPr>
        <w:rPr>
          <w:highlight w:val="yellow"/>
        </w:rPr>
      </w:pPr>
      <w:r w:rsidRPr="2C57DBE0" w:rsidR="02188DED">
        <w:rPr>
          <w:highlight w:val="green"/>
        </w:rPr>
        <w:t>Beschikbaarheid</w:t>
      </w:r>
    </w:p>
    <w:p w:rsidRPr="008D19EE" w:rsidR="00B42EBB" w:rsidP="008D19EE" w:rsidRDefault="00B42EBB" w14:paraId="3CD7AC63" w14:textId="77777777">
      <w:pPr>
        <w:pStyle w:val="Kop3"/>
        <w:rPr>
          <w:b/>
          <w:bCs/>
        </w:rPr>
      </w:pPr>
      <w:r w:rsidRPr="008D19EE">
        <w:rPr>
          <w:b/>
          <w:bCs/>
        </w:rPr>
        <w:t>Betrouwbaarheid</w:t>
      </w:r>
    </w:p>
    <w:p w:rsidRPr="008D19EE" w:rsidR="00B42EBB" w:rsidP="023DD397" w:rsidRDefault="00B42EBB" w14:paraId="5FE8B926" w14:textId="754D213C">
      <w:pPr>
        <w:pStyle w:val="Lijstopsomteken"/>
        <w:rPr>
          <w:rFonts w:ascii="Abadi" w:hAnsi="Abadi"/>
          <w:sz w:val="24"/>
          <w:szCs w:val="24"/>
          <w:highlight w:val="red"/>
        </w:rPr>
      </w:pPr>
      <w:r w:rsidRPr="023DD397" w:rsidR="343922F7">
        <w:rPr>
          <w:rFonts w:ascii="Abadi" w:hAnsi="Abadi"/>
          <w:sz w:val="24"/>
          <w:szCs w:val="24"/>
          <w:highlight w:val="red"/>
        </w:rPr>
        <w:t xml:space="preserve">Monitoring en </w:t>
      </w:r>
      <w:r w:rsidRPr="023DD397" w:rsidR="343922F7">
        <w:rPr>
          <w:rFonts w:ascii="Abadi" w:hAnsi="Abadi"/>
          <w:sz w:val="24"/>
          <w:szCs w:val="24"/>
          <w:highlight w:val="red"/>
        </w:rPr>
        <w:t>logging</w:t>
      </w:r>
      <w:r w:rsidRPr="023DD397" w:rsidR="343922F7">
        <w:rPr>
          <w:rFonts w:ascii="Abadi" w:hAnsi="Abadi"/>
          <w:sz w:val="24"/>
          <w:szCs w:val="24"/>
          <w:highlight w:val="red"/>
        </w:rPr>
        <w:t xml:space="preserve"> aanwezig.</w:t>
      </w:r>
    </w:p>
    <w:p w:rsidRPr="00140820" w:rsidR="008D19EE" w:rsidP="008D19EE" w:rsidRDefault="008D19EE" w14:paraId="605F18AC" w14:textId="77777777">
      <w:pPr>
        <w:pStyle w:val="Lijstopsomteken"/>
        <w:numPr>
          <w:ilvl w:val="0"/>
          <w:numId w:val="0"/>
        </w:numPr>
      </w:pPr>
    </w:p>
    <w:p w:rsidRPr="00140820" w:rsidR="00B42EBB" w:rsidP="008D19EE" w:rsidRDefault="00B42EBB" w14:paraId="7E13D6D2" w14:textId="77777777">
      <w:pPr>
        <w:pStyle w:val="Kop3"/>
        <w:rPr>
          <w:b/>
          <w:bCs/>
        </w:rPr>
      </w:pPr>
      <w:r w:rsidRPr="00140820">
        <w:rPr>
          <w:b/>
          <w:bCs/>
        </w:rPr>
        <w:t>Testbaarheid</w:t>
      </w:r>
    </w:p>
    <w:p w:rsidRPr="008D19EE" w:rsidR="00B42EBB" w:rsidP="023DD397" w:rsidRDefault="00B42EBB" w14:paraId="5E160F36" w14:textId="0142F4D6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343922F7">
        <w:rPr>
          <w:rFonts w:ascii="Abadi" w:hAnsi="Abadi"/>
          <w:sz w:val="24"/>
          <w:szCs w:val="24"/>
          <w:highlight w:val="yellow"/>
        </w:rPr>
        <w:t>Ondersteuning voor unit- en integratietests.</w:t>
      </w:r>
    </w:p>
    <w:p w:rsidRPr="00140820" w:rsidR="008D19EE" w:rsidP="008D19EE" w:rsidRDefault="008D19EE" w14:paraId="14E81691" w14:textId="77777777">
      <w:pPr>
        <w:pStyle w:val="Lijstopsomteken"/>
        <w:numPr>
          <w:ilvl w:val="0"/>
          <w:numId w:val="0"/>
        </w:numPr>
      </w:pPr>
    </w:p>
    <w:p w:rsidRPr="00140820" w:rsidR="00B42EBB" w:rsidP="008D19EE" w:rsidRDefault="008D19EE" w14:paraId="0F526296" w14:textId="3CD17A1D">
      <w:pPr>
        <w:pStyle w:val="Kop3"/>
        <w:rPr>
          <w:b/>
          <w:bCs/>
        </w:rPr>
      </w:pPr>
      <w:r w:rsidRPr="00140820">
        <w:rPr>
          <w:b/>
          <w:bCs/>
        </w:rPr>
        <w:t>Onder houdbaarheid</w:t>
      </w:r>
    </w:p>
    <w:p w:rsidRPr="008D19EE" w:rsidR="00B42EBB" w:rsidP="023DD397" w:rsidRDefault="00B42EBB" w14:paraId="669CD168" w14:textId="77777777">
      <w:pPr>
        <w:pStyle w:val="Lijstopsomteken"/>
        <w:rPr>
          <w:rFonts w:ascii="Abadi" w:hAnsi="Abadi"/>
          <w:sz w:val="24"/>
          <w:szCs w:val="24"/>
          <w:highlight w:val="yellow"/>
        </w:rPr>
      </w:pPr>
      <w:r w:rsidRPr="023DD397" w:rsidR="343922F7">
        <w:rPr>
          <w:rFonts w:ascii="Abadi" w:hAnsi="Abadi"/>
          <w:sz w:val="24"/>
          <w:szCs w:val="24"/>
          <w:highlight w:val="yellow"/>
        </w:rPr>
        <w:t>Broncode moet gedocumenteerd zijn.</w:t>
      </w:r>
    </w:p>
    <w:p w:rsidR="008D19EE" w:rsidP="008D19EE" w:rsidRDefault="008D19EE" w14:paraId="4CFCA218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467981DD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159FA527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2798CA7B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3163E997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1A4ABC1C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090B101C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24ACEB2A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0D76E1EE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5DDC282E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7332FD66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028639D5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3531E004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252B2F32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14AC3E9D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7E193C92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09ABC7A3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5F9DFAE8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4B529A0F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31305A91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0ECC363E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62AD5544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="008D19EE" w:rsidP="008D19EE" w:rsidRDefault="008D19EE" w14:paraId="3ADDA4C8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Pr="008D19EE" w:rsidR="008D19EE" w:rsidP="008D19EE" w:rsidRDefault="008D19EE" w14:paraId="4D18E168" w14:textId="77777777">
      <w:pPr>
        <w:shd w:val="clear" w:color="auto" w:fill="FFFFFF" w:themeFill="background1"/>
        <w:spacing w:after="0" w:line="279" w:lineRule="auto"/>
        <w:rPr>
          <w:rFonts w:ascii="Abadi" w:hAnsi="Abadi" w:eastAsia="Calibri" w:cs="Calibri"/>
          <w:color w:val="2C2C2B"/>
          <w:sz w:val="24"/>
          <w:szCs w:val="24"/>
        </w:rPr>
      </w:pPr>
    </w:p>
    <w:p w:rsidRPr="00140820" w:rsidR="00B42EBB" w:rsidP="00B42EBB" w:rsidRDefault="00B42EBB" w14:paraId="291A7679" w14:textId="77777777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>VRAGEN ?</w:t>
      </w:r>
    </w:p>
    <w:p w:rsidRPr="008D19EE" w:rsidR="00B42EBB" w:rsidP="00B42EBB" w:rsidRDefault="00B42EBB" w14:paraId="60E507D4" w14:textId="7C6A1F0C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 xml:space="preserve">Zijn er naast onze requirements nog andere die u zou willen zien ? </w:t>
      </w:r>
    </w:p>
    <w:p w:rsidRPr="00140820" w:rsidR="00B42EBB" w:rsidP="00B42EBB" w:rsidRDefault="00B42EBB" w14:paraId="4D6A35B1" w14:textId="77777777">
      <w:pPr>
        <w:rPr>
          <w:rFonts w:ascii="Abadi" w:hAnsi="Abad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>============</w:t>
      </w:r>
    </w:p>
    <w:p w:rsidRPr="00140820" w:rsidR="00B42EBB" w:rsidP="00B42EBB" w:rsidRDefault="00B42EBB" w14:paraId="7E9AB3CB" w14:textId="77777777">
      <w:pPr>
        <w:rPr>
          <w:rFonts w:ascii="Abadi" w:hAnsi="Abad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>Code</w:t>
      </w:r>
    </w:p>
    <w:p w:rsidRPr="00140820" w:rsidR="00B42EBB" w:rsidP="00B42EBB" w:rsidRDefault="00B42EBB" w14:paraId="0FF0738D" w14:textId="77777777">
      <w:pPr>
        <w:rPr>
          <w:rFonts w:ascii="Abadi" w:hAnsi="Abad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>1.  Wat zou de discount.csv moeten voorstellen ?</w:t>
      </w:r>
    </w:p>
    <w:p w:rsidRPr="00140820" w:rsidR="00B42EBB" w:rsidP="00B42EBB" w:rsidRDefault="00B42EBB" w14:paraId="168DA4FE" w14:textId="77777777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 xml:space="preserve">    Had u zelf al iets in gedachten of moeten zelf er iets mee verzinnen?</w:t>
      </w:r>
    </w:p>
    <w:p w:rsidRPr="00140820" w:rsidR="00B42EBB" w:rsidP="00B42EBB" w:rsidRDefault="00B42EBB" w14:paraId="52FF63A9" w14:textId="77777777">
      <w:pPr>
        <w:rPr>
          <w:rFonts w:ascii="Abadi" w:hAnsi="Abadi" w:eastAsia="Calibri" w:cs="Calibri"/>
          <w:sz w:val="24"/>
          <w:szCs w:val="24"/>
        </w:rPr>
      </w:pPr>
    </w:p>
    <w:p w:rsidRPr="00140820" w:rsidR="00B42EBB" w:rsidP="00B42EBB" w:rsidRDefault="00B42EBB" w14:paraId="2A9F3DDC" w14:textId="7203BA07">
      <w:pPr>
        <w:rPr>
          <w:rFonts w:ascii="Abadi" w:hAnsi="Abadi"/>
          <w:sz w:val="24"/>
          <w:szCs w:val="24"/>
        </w:rPr>
      </w:pPr>
      <w:r w:rsidRPr="4EFB2173" w:rsidR="00B42EBB">
        <w:rPr>
          <w:rFonts w:ascii="Abadi" w:hAnsi="Abadi" w:eastAsia="Calibri" w:cs="Calibri"/>
          <w:sz w:val="24"/>
          <w:szCs w:val="24"/>
        </w:rPr>
        <w:t xml:space="preserve">2. Zijn er limieten aan het aantal voertuigen, reserveringen of sessies per </w:t>
      </w:r>
      <w:r w:rsidRPr="4EFB2173" w:rsidR="2E75902E">
        <w:rPr>
          <w:rFonts w:ascii="Abadi" w:hAnsi="Abadi" w:eastAsia="Calibri" w:cs="Calibri"/>
          <w:sz w:val="24"/>
          <w:szCs w:val="24"/>
        </w:rPr>
        <w:t>parkeerder</w:t>
      </w:r>
      <w:r w:rsidRPr="4EFB2173" w:rsidR="00B42EBB">
        <w:rPr>
          <w:rFonts w:ascii="Abadi" w:hAnsi="Abadi" w:eastAsia="Calibri" w:cs="Calibri"/>
          <w:sz w:val="24"/>
          <w:szCs w:val="24"/>
        </w:rPr>
        <w:t>?</w:t>
      </w:r>
    </w:p>
    <w:p w:rsidRPr="00140820" w:rsidR="00B42EBB" w:rsidP="00B42EBB" w:rsidRDefault="00B42EBB" w14:paraId="3A14F73D" w14:textId="77777777">
      <w:pPr>
        <w:rPr>
          <w:rFonts w:ascii="Abadi" w:hAnsi="Abadi" w:eastAsia="Calibri" w:cs="Calibri"/>
          <w:sz w:val="24"/>
          <w:szCs w:val="24"/>
        </w:rPr>
      </w:pPr>
    </w:p>
    <w:p w:rsidRPr="00140820" w:rsidR="00B42EBB" w:rsidP="00B42EBB" w:rsidRDefault="00B42EBB" w14:paraId="515DC297" w14:textId="67E5F26E">
      <w:pPr>
        <w:rPr>
          <w:rFonts w:ascii="Abadi" w:hAnsi="Abadi"/>
          <w:sz w:val="24"/>
          <w:szCs w:val="24"/>
        </w:rPr>
      </w:pPr>
      <w:r w:rsidRPr="4EFB2173" w:rsidR="00B42EBB">
        <w:rPr>
          <w:rFonts w:ascii="Abadi" w:hAnsi="Abadi" w:eastAsia="Calibri" w:cs="Calibri"/>
          <w:sz w:val="24"/>
          <w:szCs w:val="24"/>
        </w:rPr>
        <w:t>3. Is het de bedoeling dat er alleen een "</w:t>
      </w:r>
      <w:r w:rsidRPr="4EFB2173" w:rsidR="2E75902E">
        <w:rPr>
          <w:rFonts w:ascii="Abadi" w:hAnsi="Abadi" w:eastAsia="Calibri" w:cs="Calibri"/>
          <w:sz w:val="24"/>
          <w:szCs w:val="24"/>
        </w:rPr>
        <w:t>Parkeerder</w:t>
      </w:r>
      <w:r w:rsidRPr="4EFB2173" w:rsidR="00B42EBB">
        <w:rPr>
          <w:rFonts w:ascii="Abadi" w:hAnsi="Abadi" w:eastAsia="Calibri" w:cs="Calibri"/>
          <w:sz w:val="24"/>
          <w:szCs w:val="24"/>
        </w:rPr>
        <w:t>" en "</w:t>
      </w:r>
      <w:r w:rsidRPr="4EFB2173" w:rsidR="00B42EBB">
        <w:rPr>
          <w:rFonts w:ascii="Abadi" w:hAnsi="Abadi" w:eastAsia="Calibri" w:cs="Calibri"/>
          <w:sz w:val="24"/>
          <w:szCs w:val="24"/>
        </w:rPr>
        <w:t>Admin</w:t>
      </w:r>
      <w:r w:rsidRPr="4EFB2173" w:rsidR="00B42EBB">
        <w:rPr>
          <w:rFonts w:ascii="Abadi" w:hAnsi="Abadi" w:eastAsia="Calibri" w:cs="Calibri"/>
          <w:sz w:val="24"/>
          <w:szCs w:val="24"/>
        </w:rPr>
        <w:t xml:space="preserve"> " rollen is OF zijn er meer rollen nodig? </w:t>
      </w:r>
    </w:p>
    <w:p w:rsidRPr="00140820" w:rsidR="00B42EBB" w:rsidP="00B42EBB" w:rsidRDefault="00B42EBB" w14:paraId="14FEF61F" w14:textId="77777777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 xml:space="preserve">HOTEL ? </w:t>
      </w:r>
    </w:p>
    <w:p w:rsidRPr="00140820" w:rsidR="00B42EBB" w:rsidP="00B42EBB" w:rsidRDefault="00B42EBB" w14:paraId="1434BFE2" w14:textId="77777777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 xml:space="preserve">SOFTWARE? </w:t>
      </w:r>
    </w:p>
    <w:p w:rsidRPr="00140820" w:rsidR="00B42EBB" w:rsidP="00B42EBB" w:rsidRDefault="00B42EBB" w14:paraId="46B1F28E" w14:textId="77777777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 xml:space="preserve">PARKEER PAL ? </w:t>
      </w:r>
    </w:p>
    <w:p w:rsidRPr="00140820" w:rsidR="00B42EBB" w:rsidP="00B42EBB" w:rsidRDefault="00B42EBB" w14:paraId="33B306EE" w14:textId="77777777">
      <w:pPr>
        <w:rPr>
          <w:rFonts w:ascii="Abadi" w:hAnsi="Abadi" w:eastAsia="Calibri" w:cs="Calibri"/>
          <w:sz w:val="24"/>
          <w:szCs w:val="24"/>
        </w:rPr>
      </w:pPr>
      <w:r w:rsidRPr="00140820">
        <w:rPr>
          <w:rFonts w:ascii="Abadi" w:hAnsi="Abadi" w:eastAsia="Calibri" w:cs="Calibri"/>
          <w:sz w:val="24"/>
          <w:szCs w:val="24"/>
        </w:rPr>
        <w:t>BOEKHOUDERS</w:t>
      </w:r>
    </w:p>
    <w:p w:rsidRPr="00140820" w:rsidR="00B42EBB" w:rsidP="00B42EBB" w:rsidRDefault="00B42EBB" w14:paraId="761DAE07" w14:textId="77777777">
      <w:pPr>
        <w:rPr>
          <w:rFonts w:ascii="Abadi" w:hAnsi="Abadi" w:eastAsia="Calibri" w:cs="Calibri"/>
          <w:sz w:val="24"/>
          <w:szCs w:val="24"/>
        </w:rPr>
      </w:pPr>
    </w:p>
    <w:p w:rsidRPr="00140820" w:rsidR="00B42EBB" w:rsidP="00B42EBB" w:rsidRDefault="00B42EBB" w14:paraId="6BAA2D04" w14:textId="3EC4A43F">
      <w:pPr>
        <w:rPr>
          <w:rFonts w:ascii="Abadi" w:hAnsi="Abadi"/>
          <w:sz w:val="24"/>
          <w:szCs w:val="24"/>
        </w:rPr>
      </w:pPr>
      <w:r w:rsidRPr="4EFB2173" w:rsidR="00B42EBB">
        <w:rPr>
          <w:rFonts w:ascii="Abadi" w:hAnsi="Abadi" w:eastAsia="Calibri" w:cs="Calibri"/>
          <w:sz w:val="24"/>
          <w:szCs w:val="24"/>
        </w:rPr>
        <w:t xml:space="preserve">4. Een </w:t>
      </w:r>
      <w:r w:rsidRPr="4EFB2173" w:rsidR="2E75902E">
        <w:rPr>
          <w:rFonts w:ascii="Abadi" w:hAnsi="Abadi" w:eastAsia="Calibri" w:cs="Calibri"/>
          <w:sz w:val="24"/>
          <w:szCs w:val="24"/>
        </w:rPr>
        <w:t>parkeerder</w:t>
      </w:r>
      <w:r w:rsidRPr="4EFB2173" w:rsidR="00B42EBB">
        <w:rPr>
          <w:rFonts w:ascii="Abadi" w:hAnsi="Abadi" w:eastAsia="Calibri" w:cs="Calibri"/>
          <w:sz w:val="24"/>
          <w:szCs w:val="24"/>
        </w:rPr>
        <w:t xml:space="preserve"> kan op dit moment niet worden verwijderd. Ik neem aan dat dit ook moet worden </w:t>
      </w:r>
      <w:r w:rsidRPr="4EFB2173" w:rsidR="00B42EBB">
        <w:rPr>
          <w:rFonts w:ascii="Abadi" w:hAnsi="Abadi" w:eastAsia="Calibri" w:cs="Calibri"/>
          <w:sz w:val="24"/>
          <w:szCs w:val="24"/>
        </w:rPr>
        <w:t>geimplemteerd</w:t>
      </w:r>
      <w:r w:rsidRPr="4EFB2173" w:rsidR="00B42EBB">
        <w:rPr>
          <w:rFonts w:ascii="Abadi" w:hAnsi="Abadi" w:eastAsia="Calibri" w:cs="Calibri"/>
          <w:sz w:val="24"/>
          <w:szCs w:val="24"/>
        </w:rPr>
        <w:t>.</w:t>
      </w:r>
    </w:p>
    <w:p w:rsidRPr="00140820" w:rsidR="00B42EBB" w:rsidP="00B42EBB" w:rsidRDefault="00B42EBB" w14:paraId="7A8DD0A2" w14:textId="77777777">
      <w:pPr>
        <w:rPr>
          <w:rFonts w:ascii="Abadi" w:hAnsi="Abadi" w:eastAsia="Calibri" w:cs="Calibri"/>
          <w:sz w:val="24"/>
          <w:szCs w:val="24"/>
        </w:rPr>
      </w:pPr>
    </w:p>
    <w:p w:rsidRPr="00140820" w:rsidR="00B42EBB" w:rsidP="00B42EBB" w:rsidRDefault="00B42EBB" w14:paraId="2D89E37E" w14:textId="4174B3D0">
      <w:pPr>
        <w:rPr>
          <w:rFonts w:ascii="Abadi" w:hAnsi="Abadi" w:eastAsia="Calibri" w:cs="Calibri"/>
          <w:sz w:val="24"/>
          <w:szCs w:val="24"/>
        </w:rPr>
      </w:pPr>
      <w:r w:rsidRPr="4EFB2173" w:rsidR="00B42EBB">
        <w:rPr>
          <w:rFonts w:ascii="Abadi" w:hAnsi="Abadi" w:eastAsia="Calibri" w:cs="Calibri"/>
          <w:sz w:val="24"/>
          <w:szCs w:val="24"/>
        </w:rPr>
        <w:t xml:space="preserve">5.  Moet er een aparte inlog wachtwoord of </w:t>
      </w:r>
      <w:r w:rsidRPr="4EFB2173" w:rsidR="2E75902E">
        <w:rPr>
          <w:rFonts w:ascii="Abadi" w:hAnsi="Abadi" w:eastAsia="Calibri" w:cs="Calibri"/>
          <w:sz w:val="24"/>
          <w:szCs w:val="24"/>
        </w:rPr>
        <w:t>parkeerder</w:t>
      </w:r>
      <w:r w:rsidRPr="4EFB2173" w:rsidR="00B42EBB">
        <w:rPr>
          <w:rFonts w:ascii="Abadi" w:hAnsi="Abadi" w:eastAsia="Calibri" w:cs="Calibri"/>
          <w:sz w:val="24"/>
          <w:szCs w:val="24"/>
        </w:rPr>
        <w:t xml:space="preserve"> zijn voor </w:t>
      </w:r>
      <w:r w:rsidRPr="4EFB2173" w:rsidR="00B42EBB">
        <w:rPr>
          <w:rFonts w:ascii="Abadi" w:hAnsi="Abadi" w:eastAsia="Calibri" w:cs="Calibri"/>
          <w:sz w:val="24"/>
          <w:szCs w:val="24"/>
        </w:rPr>
        <w:t>admin</w:t>
      </w:r>
      <w:r w:rsidRPr="4EFB2173" w:rsidR="00B42EBB">
        <w:rPr>
          <w:rFonts w:ascii="Abadi" w:hAnsi="Abadi" w:eastAsia="Calibri" w:cs="Calibri"/>
          <w:sz w:val="24"/>
          <w:szCs w:val="24"/>
        </w:rPr>
        <w:t xml:space="preserve"> ? </w:t>
      </w:r>
    </w:p>
    <w:p w:rsidRPr="00140820" w:rsidR="00B42EBB" w:rsidP="00B42EBB" w:rsidRDefault="00B42EBB" w14:paraId="1DE9305E" w14:textId="77777777">
      <w:pPr>
        <w:rPr>
          <w:rFonts w:ascii="Abadi" w:hAnsi="Abadi" w:eastAsia="Calibri" w:cs="Calibri"/>
          <w:sz w:val="24"/>
          <w:szCs w:val="24"/>
        </w:rPr>
      </w:pPr>
    </w:p>
    <w:p w:rsidRPr="00B42EBB" w:rsidR="00B42EBB" w:rsidP="33BEEAE5" w:rsidRDefault="00B42EBB" w14:paraId="0E43DC6B" w14:textId="6C2A2C36">
      <w:pPr>
        <w:numPr>
          <w:ilvl w:val="0"/>
          <w:numId w:val="0"/>
        </w:numPr>
        <w:rPr>
          <w:rFonts w:ascii="Abadi" w:hAnsi="Abadi" w:eastAsia="Calibri" w:cs="Calibri"/>
          <w:sz w:val="24"/>
          <w:szCs w:val="24"/>
        </w:rPr>
      </w:pPr>
      <w:r w:rsidRPr="33BEEAE5" w:rsidR="00B42EBB">
        <w:rPr>
          <w:rFonts w:ascii="Abadi" w:hAnsi="Abadi" w:eastAsia="Calibri" w:cs="Calibri"/>
          <w:sz w:val="24"/>
          <w:szCs w:val="24"/>
        </w:rPr>
        <w:t>Kunnen achterhalen bij welk hotel t hoort</w:t>
      </w:r>
    </w:p>
    <w:sectPr w:rsidRPr="00B42EBB" w:rsidR="00B42EBB" w:rsidSect="00CC79C9">
      <w:pgSz w:w="11906" w:h="16838" w:orient="portrait" w:code="9"/>
      <w:pgMar w:top="994" w:right="864" w:bottom="720" w:left="864" w:header="706" w:footer="706" w:gutter="0"/>
      <w:cols w:space="851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w="http://schemas.openxmlformats.org/wordprocessingml/2006/main" w:initials="Au" w:author="Auteur" w:date="" w:id="476225459">
    <w:p xmlns:w14="http://schemas.microsoft.com/office/word/2010/wordml" xmlns:w="http://schemas.openxmlformats.org/wordprocessingml/2006/main" w:rsidR="4E35CD55" w:rsidRDefault="17081406" w14:paraId="73537FEB" w14:textId="4DC9F52A">
      <w:pPr>
        <w:pStyle w:val="CommentText"/>
      </w:pPr>
      <w:r>
        <w:rPr>
          <w:rStyle w:val="CommentReference"/>
        </w:rPr>
        <w:annotationRef/>
      </w:r>
      <w:r w:rsidRPr="6036DA24" w:rsidR="66F59BD1">
        <w:t xml:space="preserve">Voor users requirements kunnen nog verder verdeeld worden. </w:t>
      </w:r>
    </w:p>
    <w:p xmlns:w14="http://schemas.microsoft.com/office/word/2010/wordml" xmlns:w="http://schemas.openxmlformats.org/wordprocessingml/2006/main" w:rsidR="633515D5" w:rsidRDefault="182A28AA" w14:paraId="11746DDA" w14:textId="27F585BA">
      <w:pPr>
        <w:pStyle w:val="CommentText"/>
      </w:pPr>
      <w:r w:rsidRPr="21D45745" w:rsidR="5DAEEA63">
        <w:t xml:space="preserve">(ACTEURS) </w:t>
      </w:r>
    </w:p>
    <w:p xmlns:w14="http://schemas.microsoft.com/office/word/2010/wordml" xmlns:w="http://schemas.openxmlformats.org/wordprocessingml/2006/main" w:rsidR="029779DE" w:rsidRDefault="0F88F176" w14:paraId="638FF524" w14:textId="1D94F621">
      <w:pPr>
        <w:pStyle w:val="CommentText"/>
      </w:pPr>
      <w:r w:rsidRPr="2721F2C8" w:rsidR="56B02BAD">
        <w:t>Moby park</w:t>
      </w:r>
    </w:p>
    <w:p xmlns:w14="http://schemas.microsoft.com/office/word/2010/wordml" xmlns:w="http://schemas.openxmlformats.org/wordprocessingml/2006/main" w:rsidR="01AA91A3" w:rsidRDefault="15C8EE2F" w14:paraId="4560EBAB" w14:textId="347D4340">
      <w:pPr>
        <w:pStyle w:val="CommentText"/>
      </w:pPr>
      <w:r w:rsidRPr="572E3390" w:rsidR="47F1F31B">
        <w:t xml:space="preserve">parkeereignaren (hotel eignaar) </w:t>
      </w:r>
    </w:p>
    <w:p xmlns:w14="http://schemas.microsoft.com/office/word/2010/wordml" xmlns:w="http://schemas.openxmlformats.org/wordprocessingml/2006/main" w:rsidR="092A0107" w:rsidRDefault="6CF0C955" w14:paraId="6690B930" w14:textId="7336002D">
      <w:pPr>
        <w:pStyle w:val="CommentText"/>
      </w:pPr>
      <w:r w:rsidRPr="5E06ABD7" w:rsidR="20DED296">
        <w:t xml:space="preserve">Bestuurders (+- voor bedrijf) </w:t>
      </w:r>
    </w:p>
    <w:p xmlns:w14="http://schemas.microsoft.com/office/word/2010/wordml" xmlns:w="http://schemas.openxmlformats.org/wordprocessingml/2006/main" w:rsidR="1DE6DBE5" w:rsidRDefault="7979C68A" w14:paraId="16D80C0F" w14:textId="6EA28014">
      <w:pPr>
        <w:pStyle w:val="CommentText"/>
      </w:pPr>
    </w:p>
    <w:p xmlns:w14="http://schemas.microsoft.com/office/word/2010/wordml" xmlns:w="http://schemas.openxmlformats.org/wordprocessingml/2006/main" w:rsidR="3B35AD7C" w:rsidRDefault="3A89A268" w14:paraId="6E6133DD" w14:textId="3D4BAA7A">
      <w:pPr>
        <w:pStyle w:val="CommentText"/>
      </w:pPr>
      <w:r w:rsidRPr="3513A98D" w:rsidR="3C6BE6D0">
        <w:t>Dit is nadat ik 1op1 meeting met PO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6133DD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6133DD" w16cid:durableId="1C7928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4C59" w:rsidP="00A63A6C" w:rsidRDefault="000C4C59" w14:paraId="17A9C9BB" w14:textId="77777777">
      <w:pPr>
        <w:spacing w:after="0" w:line="240" w:lineRule="auto"/>
      </w:pPr>
      <w:r>
        <w:separator/>
      </w:r>
    </w:p>
  </w:endnote>
  <w:endnote w:type="continuationSeparator" w:id="0">
    <w:p w:rsidR="000C4C59" w:rsidP="00A63A6C" w:rsidRDefault="000C4C59" w14:paraId="6AC680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 Cond">
    <w:altName w:val="Calibri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4C59" w:rsidP="00A63A6C" w:rsidRDefault="000C4C59" w14:paraId="30897248" w14:textId="77777777">
      <w:pPr>
        <w:spacing w:after="0" w:line="240" w:lineRule="auto"/>
      </w:pPr>
      <w:r>
        <w:separator/>
      </w:r>
    </w:p>
  </w:footnote>
  <w:footnote w:type="continuationSeparator" w:id="0">
    <w:p w:rsidR="000C4C59" w:rsidP="00A63A6C" w:rsidRDefault="000C4C59" w14:paraId="15695FD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C47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6326D4D"/>
    <w:multiLevelType w:val="hybridMultilevel"/>
    <w:tmpl w:val="FC12D6B8"/>
    <w:lvl w:ilvl="0" w:tplc="A5B0D4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8892C9"/>
    <w:multiLevelType w:val="hybridMultilevel"/>
    <w:tmpl w:val="9F585CD4"/>
    <w:lvl w:ilvl="0" w:tplc="87BA5C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0C24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B056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B040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9A3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2A4E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68E0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0A6A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9232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5E74C1"/>
    <w:multiLevelType w:val="hybridMultilevel"/>
    <w:tmpl w:val="F6EE88F4"/>
    <w:lvl w:ilvl="0" w:tplc="14EE602C">
      <w:start w:val="1"/>
      <w:numFmt w:val="bullet"/>
      <w:lvlText w:val="►"/>
      <w:lvlJc w:val="left"/>
      <w:pPr>
        <w:ind w:left="720" w:hanging="360"/>
      </w:pPr>
      <w:rPr>
        <w:rFonts w:hint="default" w:ascii="Franklin Gothic Medium Cond" w:hAnsi="Franklin Gothic Medium Cond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25C45C"/>
    <w:multiLevelType w:val="hybridMultilevel"/>
    <w:tmpl w:val="6FE887FC"/>
    <w:lvl w:ilvl="0" w:tplc="38EE8E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5B44E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52B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0C68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D409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16CA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1E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300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4652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97E375"/>
    <w:multiLevelType w:val="hybridMultilevel"/>
    <w:tmpl w:val="4C4A2E60"/>
    <w:lvl w:ilvl="0" w:tplc="78F861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EAAE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34FF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F8B5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2EF9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5496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0AE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3A5F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9085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CA3CD6"/>
    <w:multiLevelType w:val="hybridMultilevel"/>
    <w:tmpl w:val="CC881FD0"/>
    <w:lvl w:ilvl="0" w:tplc="B64E76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0DA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6E29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DEAE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EEF6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3E0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9A47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AA1E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6CB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16C2B9"/>
    <w:multiLevelType w:val="hybridMultilevel"/>
    <w:tmpl w:val="BA40D9B6"/>
    <w:lvl w:ilvl="0" w:tplc="BA666D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3CF7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0CC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6426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78F0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7C1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E485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B8A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0A5C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33C091"/>
    <w:multiLevelType w:val="hybridMultilevel"/>
    <w:tmpl w:val="CEB0E9E6"/>
    <w:lvl w:ilvl="0" w:tplc="E3FE05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BC9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421C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AC4C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58E0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4C04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7EC5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8CD8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A64C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276741"/>
    <w:multiLevelType w:val="hybridMultilevel"/>
    <w:tmpl w:val="3FDE8E96"/>
    <w:lvl w:ilvl="0" w:tplc="7D328B90">
      <w:start w:val="1"/>
      <w:numFmt w:val="decimal"/>
      <w:lvlText w:val="%1."/>
      <w:lvlJc w:val="left"/>
      <w:pPr>
        <w:ind w:left="720" w:hanging="360"/>
      </w:pPr>
    </w:lvl>
    <w:lvl w:ilvl="1" w:tplc="98127FE2">
      <w:start w:val="1"/>
      <w:numFmt w:val="lowerLetter"/>
      <w:lvlText w:val="%2."/>
      <w:lvlJc w:val="left"/>
      <w:pPr>
        <w:ind w:left="1440" w:hanging="360"/>
      </w:pPr>
    </w:lvl>
    <w:lvl w:ilvl="2" w:tplc="729C6D84">
      <w:start w:val="1"/>
      <w:numFmt w:val="lowerRoman"/>
      <w:lvlText w:val="%3."/>
      <w:lvlJc w:val="right"/>
      <w:pPr>
        <w:ind w:left="2160" w:hanging="180"/>
      </w:pPr>
    </w:lvl>
    <w:lvl w:ilvl="3" w:tplc="E962E18A">
      <w:start w:val="1"/>
      <w:numFmt w:val="decimal"/>
      <w:lvlText w:val="%4."/>
      <w:lvlJc w:val="left"/>
      <w:pPr>
        <w:ind w:left="2880" w:hanging="360"/>
      </w:pPr>
    </w:lvl>
    <w:lvl w:ilvl="4" w:tplc="00CE2A0E">
      <w:start w:val="1"/>
      <w:numFmt w:val="lowerLetter"/>
      <w:lvlText w:val="%5."/>
      <w:lvlJc w:val="left"/>
      <w:pPr>
        <w:ind w:left="3600" w:hanging="360"/>
      </w:pPr>
    </w:lvl>
    <w:lvl w:ilvl="5" w:tplc="CD9680F4">
      <w:start w:val="1"/>
      <w:numFmt w:val="lowerRoman"/>
      <w:lvlText w:val="%6."/>
      <w:lvlJc w:val="right"/>
      <w:pPr>
        <w:ind w:left="4320" w:hanging="180"/>
      </w:pPr>
    </w:lvl>
    <w:lvl w:ilvl="6" w:tplc="8C786D48">
      <w:start w:val="1"/>
      <w:numFmt w:val="decimal"/>
      <w:lvlText w:val="%7."/>
      <w:lvlJc w:val="left"/>
      <w:pPr>
        <w:ind w:left="5040" w:hanging="360"/>
      </w:pPr>
    </w:lvl>
    <w:lvl w:ilvl="7" w:tplc="BC1C1FC2">
      <w:start w:val="1"/>
      <w:numFmt w:val="lowerLetter"/>
      <w:lvlText w:val="%8."/>
      <w:lvlJc w:val="left"/>
      <w:pPr>
        <w:ind w:left="5760" w:hanging="360"/>
      </w:pPr>
    </w:lvl>
    <w:lvl w:ilvl="8" w:tplc="C7660F1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BD633"/>
    <w:multiLevelType w:val="hybridMultilevel"/>
    <w:tmpl w:val="45E00E84"/>
    <w:lvl w:ilvl="0" w:tplc="640A5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CC17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810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0C06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A4CD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3895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8EE2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BC52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6863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C3F29B"/>
    <w:multiLevelType w:val="hybridMultilevel"/>
    <w:tmpl w:val="50D67FC6"/>
    <w:lvl w:ilvl="0" w:tplc="5C9C68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709B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56E9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027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6480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B0E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40C5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B673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562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9D44C79"/>
    <w:multiLevelType w:val="hybridMultilevel"/>
    <w:tmpl w:val="9B7ED4EE"/>
    <w:lvl w:ilvl="0" w:tplc="6C1E44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28DC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FCAC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8C98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0E03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04A5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B0D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94BC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EAB1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4FB91A"/>
    <w:multiLevelType w:val="hybridMultilevel"/>
    <w:tmpl w:val="42A88EB4"/>
    <w:lvl w:ilvl="0" w:tplc="15FCBF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E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9EBF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828A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6CED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369E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DC50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2E1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46EB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2F05E22"/>
    <w:multiLevelType w:val="hybridMultilevel"/>
    <w:tmpl w:val="2FCC0A06"/>
    <w:lvl w:ilvl="0" w:tplc="E9482A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7E79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AC7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1E3F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1093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26BE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686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42EF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4823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35AB1F9"/>
    <w:multiLevelType w:val="hybridMultilevel"/>
    <w:tmpl w:val="C76E5644"/>
    <w:lvl w:ilvl="0" w:tplc="E18421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52672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C618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0E1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D4EE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DA15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2EE0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ECF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0C5B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50078DB"/>
    <w:multiLevelType w:val="hybridMultilevel"/>
    <w:tmpl w:val="BB6A7D6C"/>
    <w:lvl w:ilvl="0" w:tplc="3F921B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63E42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3C0B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C61F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86B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CE47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6E8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5EAD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B405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A1B1222"/>
    <w:multiLevelType w:val="hybridMultilevel"/>
    <w:tmpl w:val="18E6949A"/>
    <w:lvl w:ilvl="0" w:tplc="6E807C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024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C40E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3A00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D04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9E0E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9A19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12E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02F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B001A9"/>
    <w:multiLevelType w:val="hybridMultilevel"/>
    <w:tmpl w:val="1A548F1E"/>
    <w:lvl w:ilvl="0" w:tplc="17101084">
      <w:start w:val="1"/>
      <w:numFmt w:val="decimal"/>
      <w:lvlText w:val="%1."/>
      <w:lvlJc w:val="left"/>
      <w:pPr>
        <w:ind w:left="720" w:hanging="360"/>
      </w:pPr>
    </w:lvl>
    <w:lvl w:ilvl="1" w:tplc="E41A6E86">
      <w:start w:val="1"/>
      <w:numFmt w:val="lowerLetter"/>
      <w:lvlText w:val="%2."/>
      <w:lvlJc w:val="left"/>
      <w:pPr>
        <w:ind w:left="1440" w:hanging="360"/>
      </w:pPr>
    </w:lvl>
    <w:lvl w:ilvl="2" w:tplc="7A22F482">
      <w:start w:val="1"/>
      <w:numFmt w:val="lowerRoman"/>
      <w:lvlText w:val="%3."/>
      <w:lvlJc w:val="right"/>
      <w:pPr>
        <w:ind w:left="2160" w:hanging="180"/>
      </w:pPr>
    </w:lvl>
    <w:lvl w:ilvl="3" w:tplc="D6FE9152">
      <w:start w:val="1"/>
      <w:numFmt w:val="decimal"/>
      <w:lvlText w:val="%4."/>
      <w:lvlJc w:val="left"/>
      <w:pPr>
        <w:ind w:left="2880" w:hanging="360"/>
      </w:pPr>
    </w:lvl>
    <w:lvl w:ilvl="4" w:tplc="94505F1E">
      <w:start w:val="1"/>
      <w:numFmt w:val="lowerLetter"/>
      <w:lvlText w:val="%5."/>
      <w:lvlJc w:val="left"/>
      <w:pPr>
        <w:ind w:left="3600" w:hanging="360"/>
      </w:pPr>
    </w:lvl>
    <w:lvl w:ilvl="5" w:tplc="753E4F9A">
      <w:start w:val="1"/>
      <w:numFmt w:val="lowerRoman"/>
      <w:lvlText w:val="%6."/>
      <w:lvlJc w:val="right"/>
      <w:pPr>
        <w:ind w:left="4320" w:hanging="180"/>
      </w:pPr>
    </w:lvl>
    <w:lvl w:ilvl="6" w:tplc="38FED660">
      <w:start w:val="1"/>
      <w:numFmt w:val="decimal"/>
      <w:lvlText w:val="%7."/>
      <w:lvlJc w:val="left"/>
      <w:pPr>
        <w:ind w:left="5040" w:hanging="360"/>
      </w:pPr>
    </w:lvl>
    <w:lvl w:ilvl="7" w:tplc="CD304B7E">
      <w:start w:val="1"/>
      <w:numFmt w:val="lowerLetter"/>
      <w:lvlText w:val="%8."/>
      <w:lvlJc w:val="left"/>
      <w:pPr>
        <w:ind w:left="5760" w:hanging="360"/>
      </w:pPr>
    </w:lvl>
    <w:lvl w:ilvl="8" w:tplc="8A6E005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1B4005"/>
    <w:multiLevelType w:val="hybridMultilevel"/>
    <w:tmpl w:val="CECAB980"/>
    <w:lvl w:ilvl="0" w:tplc="D870F71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6CCA4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BE89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4441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BED2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B448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EAC6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4A9C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B4FA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77F801C"/>
    <w:multiLevelType w:val="hybridMultilevel"/>
    <w:tmpl w:val="28606060"/>
    <w:lvl w:ilvl="0" w:tplc="E0163F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8026E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346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DA8E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E4F8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1ACC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FE62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66B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02A3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2A1F55"/>
    <w:multiLevelType w:val="hybridMultilevel"/>
    <w:tmpl w:val="9A202700"/>
    <w:lvl w:ilvl="0" w:tplc="A11C2F5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1E255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5C5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0003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9E2D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2247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DA4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7A7A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32C5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D7B79B"/>
    <w:multiLevelType w:val="hybridMultilevel"/>
    <w:tmpl w:val="5E1253FC"/>
    <w:lvl w:ilvl="0" w:tplc="510A466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CD070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A005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14CB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3A2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96E1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52F0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22D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421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63DB92"/>
    <w:multiLevelType w:val="hybridMultilevel"/>
    <w:tmpl w:val="AF4A5B74"/>
    <w:lvl w:ilvl="0" w:tplc="E6EA42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02DD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D4BC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66D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2EE7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84D9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8ECB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94A3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255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BC342A"/>
    <w:multiLevelType w:val="hybridMultilevel"/>
    <w:tmpl w:val="3012AC96"/>
    <w:lvl w:ilvl="0" w:tplc="AA0285CC">
      <w:start w:val="1"/>
      <w:numFmt w:val="bullet"/>
      <w:pStyle w:val="Lijstopsomteken"/>
      <w:lvlText w:val="►"/>
      <w:lvlJc w:val="left"/>
      <w:pPr>
        <w:ind w:left="720" w:hanging="360"/>
      </w:pPr>
      <w:rPr>
        <w:rFonts w:hint="default" w:ascii="Franklin Gothic Medium Cond" w:hAnsi="Franklin Gothic Medium Cond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FE4A01"/>
    <w:multiLevelType w:val="hybridMultilevel"/>
    <w:tmpl w:val="740E9E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B03B5FC"/>
    <w:multiLevelType w:val="hybridMultilevel"/>
    <w:tmpl w:val="8244E04C"/>
    <w:lvl w:ilvl="0" w:tplc="86E207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3ACB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EC6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94D7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A672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64B8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4A7E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580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9070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0885304">
    <w:abstractNumId w:val="3"/>
  </w:num>
  <w:num w:numId="2" w16cid:durableId="1697775638">
    <w:abstractNumId w:val="25"/>
  </w:num>
  <w:num w:numId="3" w16cid:durableId="1675912426">
    <w:abstractNumId w:val="24"/>
  </w:num>
  <w:num w:numId="4" w16cid:durableId="1761220655">
    <w:abstractNumId w:val="0"/>
  </w:num>
  <w:num w:numId="5" w16cid:durableId="1818303104">
    <w:abstractNumId w:val="1"/>
  </w:num>
  <w:num w:numId="6" w16cid:durableId="1049956445">
    <w:abstractNumId w:val="9"/>
  </w:num>
  <w:num w:numId="7" w16cid:durableId="442042473">
    <w:abstractNumId w:val="18"/>
  </w:num>
  <w:num w:numId="8" w16cid:durableId="1690063550">
    <w:abstractNumId w:val="11"/>
  </w:num>
  <w:num w:numId="9" w16cid:durableId="654844111">
    <w:abstractNumId w:val="17"/>
  </w:num>
  <w:num w:numId="10" w16cid:durableId="1596591421">
    <w:abstractNumId w:val="14"/>
  </w:num>
  <w:num w:numId="11" w16cid:durableId="1327171154">
    <w:abstractNumId w:val="7"/>
  </w:num>
  <w:num w:numId="12" w16cid:durableId="631324670">
    <w:abstractNumId w:val="12"/>
  </w:num>
  <w:num w:numId="13" w16cid:durableId="623778869">
    <w:abstractNumId w:val="6"/>
  </w:num>
  <w:num w:numId="14" w16cid:durableId="862979793">
    <w:abstractNumId w:val="23"/>
  </w:num>
  <w:num w:numId="15" w16cid:durableId="328750946">
    <w:abstractNumId w:val="8"/>
  </w:num>
  <w:num w:numId="16" w16cid:durableId="1999923807">
    <w:abstractNumId w:val="26"/>
  </w:num>
  <w:num w:numId="17" w16cid:durableId="457142172">
    <w:abstractNumId w:val="10"/>
  </w:num>
  <w:num w:numId="18" w16cid:durableId="494345738">
    <w:abstractNumId w:val="2"/>
  </w:num>
  <w:num w:numId="19" w16cid:durableId="1633511213">
    <w:abstractNumId w:val="4"/>
  </w:num>
  <w:num w:numId="20" w16cid:durableId="520776777">
    <w:abstractNumId w:val="20"/>
  </w:num>
  <w:num w:numId="21" w16cid:durableId="708182832">
    <w:abstractNumId w:val="16"/>
  </w:num>
  <w:num w:numId="22" w16cid:durableId="492070270">
    <w:abstractNumId w:val="15"/>
  </w:num>
  <w:num w:numId="23" w16cid:durableId="1890456555">
    <w:abstractNumId w:val="13"/>
  </w:num>
  <w:num w:numId="24" w16cid:durableId="1633901592">
    <w:abstractNumId w:val="5"/>
  </w:num>
  <w:num w:numId="25" w16cid:durableId="1288851180">
    <w:abstractNumId w:val="19"/>
  </w:num>
  <w:num w:numId="26" w16cid:durableId="476148729">
    <w:abstractNumId w:val="22"/>
  </w:num>
  <w:num w:numId="27" w16cid:durableId="1585065223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A0NrQ0MLU0NDczNjRQ0lEKTi0uzszPAykwqQUArrNvbiwAAAA="/>
  </w:docVars>
  <w:rsids>
    <w:rsidRoot w:val="00366A70"/>
    <w:rsid w:val="00002642"/>
    <w:rsid w:val="0001487E"/>
    <w:rsid w:val="0001638A"/>
    <w:rsid w:val="00024F90"/>
    <w:rsid w:val="0002620A"/>
    <w:rsid w:val="00037F6E"/>
    <w:rsid w:val="00047CE7"/>
    <w:rsid w:val="000516BB"/>
    <w:rsid w:val="000529F1"/>
    <w:rsid w:val="00053705"/>
    <w:rsid w:val="0005379A"/>
    <w:rsid w:val="0006324A"/>
    <w:rsid w:val="00084FF8"/>
    <w:rsid w:val="0008671B"/>
    <w:rsid w:val="00087ED6"/>
    <w:rsid w:val="000B3301"/>
    <w:rsid w:val="000B3B89"/>
    <w:rsid w:val="000B451E"/>
    <w:rsid w:val="000C4C59"/>
    <w:rsid w:val="000F0E31"/>
    <w:rsid w:val="000F323E"/>
    <w:rsid w:val="000F3B80"/>
    <w:rsid w:val="001237B0"/>
    <w:rsid w:val="001401F6"/>
    <w:rsid w:val="00140820"/>
    <w:rsid w:val="00197414"/>
    <w:rsid w:val="001B3360"/>
    <w:rsid w:val="001D0736"/>
    <w:rsid w:val="001E2618"/>
    <w:rsid w:val="001F5C05"/>
    <w:rsid w:val="001F7BC5"/>
    <w:rsid w:val="0021311F"/>
    <w:rsid w:val="00217C00"/>
    <w:rsid w:val="00220B9B"/>
    <w:rsid w:val="002669F8"/>
    <w:rsid w:val="0028265E"/>
    <w:rsid w:val="002A4639"/>
    <w:rsid w:val="002B4439"/>
    <w:rsid w:val="002D60C6"/>
    <w:rsid w:val="002E700F"/>
    <w:rsid w:val="002F517F"/>
    <w:rsid w:val="003038E9"/>
    <w:rsid w:val="00310C8A"/>
    <w:rsid w:val="003129F0"/>
    <w:rsid w:val="0032122F"/>
    <w:rsid w:val="00327A7B"/>
    <w:rsid w:val="0033160C"/>
    <w:rsid w:val="00332026"/>
    <w:rsid w:val="00333AAD"/>
    <w:rsid w:val="00333F79"/>
    <w:rsid w:val="0033767E"/>
    <w:rsid w:val="00346FEB"/>
    <w:rsid w:val="00366A70"/>
    <w:rsid w:val="003A290D"/>
    <w:rsid w:val="003C2F6B"/>
    <w:rsid w:val="003D0860"/>
    <w:rsid w:val="003D7B43"/>
    <w:rsid w:val="003E3496"/>
    <w:rsid w:val="003F234D"/>
    <w:rsid w:val="00475E10"/>
    <w:rsid w:val="004A7CCE"/>
    <w:rsid w:val="004C0C3F"/>
    <w:rsid w:val="004C43D2"/>
    <w:rsid w:val="004C6B8A"/>
    <w:rsid w:val="004E377B"/>
    <w:rsid w:val="004E4BD9"/>
    <w:rsid w:val="004E5762"/>
    <w:rsid w:val="00503CB7"/>
    <w:rsid w:val="00506E3F"/>
    <w:rsid w:val="00522DD6"/>
    <w:rsid w:val="00533DB7"/>
    <w:rsid w:val="005729DE"/>
    <w:rsid w:val="00593F53"/>
    <w:rsid w:val="005978FD"/>
    <w:rsid w:val="005A20B8"/>
    <w:rsid w:val="005A586E"/>
    <w:rsid w:val="005B1DED"/>
    <w:rsid w:val="005B275C"/>
    <w:rsid w:val="005B6BBD"/>
    <w:rsid w:val="005F4B01"/>
    <w:rsid w:val="005F7996"/>
    <w:rsid w:val="00601D66"/>
    <w:rsid w:val="00617F7D"/>
    <w:rsid w:val="00642B92"/>
    <w:rsid w:val="0064312D"/>
    <w:rsid w:val="006960F4"/>
    <w:rsid w:val="006A2477"/>
    <w:rsid w:val="006A3A69"/>
    <w:rsid w:val="006B6D4B"/>
    <w:rsid w:val="006D1A0E"/>
    <w:rsid w:val="007574CB"/>
    <w:rsid w:val="007766B6"/>
    <w:rsid w:val="007831F1"/>
    <w:rsid w:val="007C106A"/>
    <w:rsid w:val="007C527B"/>
    <w:rsid w:val="007E10BC"/>
    <w:rsid w:val="007E3857"/>
    <w:rsid w:val="007F19C0"/>
    <w:rsid w:val="007F250D"/>
    <w:rsid w:val="00841014"/>
    <w:rsid w:val="00846719"/>
    <w:rsid w:val="008546A8"/>
    <w:rsid w:val="00857787"/>
    <w:rsid w:val="00864509"/>
    <w:rsid w:val="00870878"/>
    <w:rsid w:val="00883F0B"/>
    <w:rsid w:val="00885BC3"/>
    <w:rsid w:val="008C3979"/>
    <w:rsid w:val="008C770D"/>
    <w:rsid w:val="008D0269"/>
    <w:rsid w:val="008D19EE"/>
    <w:rsid w:val="008D4F4F"/>
    <w:rsid w:val="008F2B87"/>
    <w:rsid w:val="00922B8C"/>
    <w:rsid w:val="00922FCD"/>
    <w:rsid w:val="00965DF5"/>
    <w:rsid w:val="009802BB"/>
    <w:rsid w:val="009A3397"/>
    <w:rsid w:val="009D472B"/>
    <w:rsid w:val="009F4FE7"/>
    <w:rsid w:val="00A57E76"/>
    <w:rsid w:val="00A618B4"/>
    <w:rsid w:val="00A63A6C"/>
    <w:rsid w:val="00AB538E"/>
    <w:rsid w:val="00AE41D8"/>
    <w:rsid w:val="00AE6FF4"/>
    <w:rsid w:val="00B060F1"/>
    <w:rsid w:val="00B069D9"/>
    <w:rsid w:val="00B0794A"/>
    <w:rsid w:val="00B07FC3"/>
    <w:rsid w:val="00B225C1"/>
    <w:rsid w:val="00B25F55"/>
    <w:rsid w:val="00B31872"/>
    <w:rsid w:val="00B42EBB"/>
    <w:rsid w:val="00BE0D18"/>
    <w:rsid w:val="00C034E4"/>
    <w:rsid w:val="00C6044C"/>
    <w:rsid w:val="00C97BBF"/>
    <w:rsid w:val="00CB43CD"/>
    <w:rsid w:val="00CC79C9"/>
    <w:rsid w:val="00CD2A19"/>
    <w:rsid w:val="00CD7B1F"/>
    <w:rsid w:val="00CE4711"/>
    <w:rsid w:val="00D1081A"/>
    <w:rsid w:val="00D42475"/>
    <w:rsid w:val="00D45847"/>
    <w:rsid w:val="00D528B9"/>
    <w:rsid w:val="00D82BB1"/>
    <w:rsid w:val="00D91887"/>
    <w:rsid w:val="00DB1878"/>
    <w:rsid w:val="00DB5DAB"/>
    <w:rsid w:val="00DC49B0"/>
    <w:rsid w:val="00DD402D"/>
    <w:rsid w:val="00DD58CC"/>
    <w:rsid w:val="00DE03FC"/>
    <w:rsid w:val="00DE2F2B"/>
    <w:rsid w:val="00DE3223"/>
    <w:rsid w:val="00DE6CD4"/>
    <w:rsid w:val="00E203D4"/>
    <w:rsid w:val="00E33FB2"/>
    <w:rsid w:val="00E403F2"/>
    <w:rsid w:val="00E43389"/>
    <w:rsid w:val="00E6258B"/>
    <w:rsid w:val="00E77529"/>
    <w:rsid w:val="00E819C5"/>
    <w:rsid w:val="00E91500"/>
    <w:rsid w:val="00E91D51"/>
    <w:rsid w:val="00E94F13"/>
    <w:rsid w:val="00EA79BE"/>
    <w:rsid w:val="00EC6438"/>
    <w:rsid w:val="00EE76D2"/>
    <w:rsid w:val="00EF49D2"/>
    <w:rsid w:val="00EF570D"/>
    <w:rsid w:val="00F13E0F"/>
    <w:rsid w:val="00F4640E"/>
    <w:rsid w:val="00F75750"/>
    <w:rsid w:val="00FC0730"/>
    <w:rsid w:val="00FC117B"/>
    <w:rsid w:val="00FD6126"/>
    <w:rsid w:val="00FF2BC5"/>
    <w:rsid w:val="013FD4A0"/>
    <w:rsid w:val="018D56BF"/>
    <w:rsid w:val="02188DED"/>
    <w:rsid w:val="023DD397"/>
    <w:rsid w:val="05276C1B"/>
    <w:rsid w:val="05DD9AEF"/>
    <w:rsid w:val="08E821AE"/>
    <w:rsid w:val="09463F95"/>
    <w:rsid w:val="094A8AFD"/>
    <w:rsid w:val="0A97C200"/>
    <w:rsid w:val="0ADEAFA4"/>
    <w:rsid w:val="0ADF8DB3"/>
    <w:rsid w:val="0BDE273C"/>
    <w:rsid w:val="0C732055"/>
    <w:rsid w:val="0F44CEE4"/>
    <w:rsid w:val="0FB38855"/>
    <w:rsid w:val="109417B5"/>
    <w:rsid w:val="10CF0801"/>
    <w:rsid w:val="11008623"/>
    <w:rsid w:val="12055250"/>
    <w:rsid w:val="1283B04B"/>
    <w:rsid w:val="1313530C"/>
    <w:rsid w:val="1498605C"/>
    <w:rsid w:val="1512862B"/>
    <w:rsid w:val="166B4A05"/>
    <w:rsid w:val="1745F0CF"/>
    <w:rsid w:val="17ECAA05"/>
    <w:rsid w:val="18512BF9"/>
    <w:rsid w:val="192706B0"/>
    <w:rsid w:val="1AB5ADA2"/>
    <w:rsid w:val="1CA6F34C"/>
    <w:rsid w:val="1CEB787F"/>
    <w:rsid w:val="1E01C5BF"/>
    <w:rsid w:val="1EE44532"/>
    <w:rsid w:val="1EE5F853"/>
    <w:rsid w:val="1FA63894"/>
    <w:rsid w:val="202E75A9"/>
    <w:rsid w:val="206230E6"/>
    <w:rsid w:val="209B1ABD"/>
    <w:rsid w:val="2105B1E6"/>
    <w:rsid w:val="211BE17B"/>
    <w:rsid w:val="23F8A290"/>
    <w:rsid w:val="26257D60"/>
    <w:rsid w:val="281C187F"/>
    <w:rsid w:val="28D5A481"/>
    <w:rsid w:val="28F8E81A"/>
    <w:rsid w:val="29ABA680"/>
    <w:rsid w:val="2B2D4A37"/>
    <w:rsid w:val="2B8FFDD4"/>
    <w:rsid w:val="2C57DBE0"/>
    <w:rsid w:val="2DBCF05B"/>
    <w:rsid w:val="2E75902E"/>
    <w:rsid w:val="30472FFA"/>
    <w:rsid w:val="311E13AE"/>
    <w:rsid w:val="32C1F985"/>
    <w:rsid w:val="337B8CA2"/>
    <w:rsid w:val="33BEEAE5"/>
    <w:rsid w:val="343922F7"/>
    <w:rsid w:val="34F06C5B"/>
    <w:rsid w:val="3500E312"/>
    <w:rsid w:val="36303171"/>
    <w:rsid w:val="37C3F62D"/>
    <w:rsid w:val="3A13FF44"/>
    <w:rsid w:val="3AE762FA"/>
    <w:rsid w:val="3BB52136"/>
    <w:rsid w:val="3C4CBE7D"/>
    <w:rsid w:val="420C14A2"/>
    <w:rsid w:val="42FA0773"/>
    <w:rsid w:val="431B591A"/>
    <w:rsid w:val="443D2639"/>
    <w:rsid w:val="4461D258"/>
    <w:rsid w:val="44BBA75A"/>
    <w:rsid w:val="452BBAB6"/>
    <w:rsid w:val="458F001C"/>
    <w:rsid w:val="47010587"/>
    <w:rsid w:val="4738770A"/>
    <w:rsid w:val="47E1CE8E"/>
    <w:rsid w:val="4800470E"/>
    <w:rsid w:val="484D8465"/>
    <w:rsid w:val="49ADDDDF"/>
    <w:rsid w:val="49BF02E8"/>
    <w:rsid w:val="49DBAB94"/>
    <w:rsid w:val="4A93C0DE"/>
    <w:rsid w:val="4BFF797D"/>
    <w:rsid w:val="4C0D9A92"/>
    <w:rsid w:val="4CAD5BEA"/>
    <w:rsid w:val="4DB7D1AD"/>
    <w:rsid w:val="4E86245A"/>
    <w:rsid w:val="4EFB2173"/>
    <w:rsid w:val="5028751F"/>
    <w:rsid w:val="507B805C"/>
    <w:rsid w:val="50DE509B"/>
    <w:rsid w:val="51427AD5"/>
    <w:rsid w:val="51E852C4"/>
    <w:rsid w:val="52FF4D24"/>
    <w:rsid w:val="5335A9EA"/>
    <w:rsid w:val="542E17F9"/>
    <w:rsid w:val="547AF108"/>
    <w:rsid w:val="5484252A"/>
    <w:rsid w:val="5554B078"/>
    <w:rsid w:val="55BC8BC5"/>
    <w:rsid w:val="561151BF"/>
    <w:rsid w:val="582E4D23"/>
    <w:rsid w:val="58536BD5"/>
    <w:rsid w:val="58A0DF41"/>
    <w:rsid w:val="58F37B02"/>
    <w:rsid w:val="58F7C2F9"/>
    <w:rsid w:val="59C99B7D"/>
    <w:rsid w:val="5A8452CC"/>
    <w:rsid w:val="5AD47AA6"/>
    <w:rsid w:val="5AE2678E"/>
    <w:rsid w:val="5AF74F87"/>
    <w:rsid w:val="5D827CF9"/>
    <w:rsid w:val="5E36F19B"/>
    <w:rsid w:val="5FA04199"/>
    <w:rsid w:val="604E8CA2"/>
    <w:rsid w:val="61BC4336"/>
    <w:rsid w:val="6222AC8C"/>
    <w:rsid w:val="626164F9"/>
    <w:rsid w:val="64E609D6"/>
    <w:rsid w:val="650EA80C"/>
    <w:rsid w:val="6540B001"/>
    <w:rsid w:val="685E3352"/>
    <w:rsid w:val="68733CD7"/>
    <w:rsid w:val="69C15A6C"/>
    <w:rsid w:val="6AAE3E99"/>
    <w:rsid w:val="6C2ACE0C"/>
    <w:rsid w:val="6D428B6F"/>
    <w:rsid w:val="6E53B3A5"/>
    <w:rsid w:val="700C549E"/>
    <w:rsid w:val="724C864E"/>
    <w:rsid w:val="73651823"/>
    <w:rsid w:val="74621E40"/>
    <w:rsid w:val="75A5C908"/>
    <w:rsid w:val="75B4A4C7"/>
    <w:rsid w:val="77BF10CC"/>
    <w:rsid w:val="77FC2A23"/>
    <w:rsid w:val="797DF5A1"/>
    <w:rsid w:val="7B347233"/>
    <w:rsid w:val="7B61C40F"/>
    <w:rsid w:val="7EDF9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9FE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7766B6"/>
  </w:style>
  <w:style w:type="paragraph" w:styleId="Kop1">
    <w:name w:val="heading 1"/>
    <w:basedOn w:val="Standaard"/>
    <w:next w:val="Standaard"/>
    <w:link w:val="Kop1Char"/>
    <w:uiPriority w:val="9"/>
    <w:qFormat/>
    <w:rsid w:val="0001638A"/>
    <w:pPr>
      <w:keepNext/>
      <w:keepLines/>
      <w:outlineLvl w:val="0"/>
    </w:pPr>
    <w:rPr>
      <w:rFonts w:asciiTheme="majorHAnsi" w:hAnsiTheme="majorHAnsi" w:eastAsiaTheme="majorEastAsia" w:cstheme="majorBidi"/>
      <w:b/>
      <w:color w:val="14756E" w:themeColor="accent1"/>
      <w:sz w:val="40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rsid w:val="00841014"/>
    <w:pPr>
      <w:outlineLvl w:val="1"/>
    </w:pPr>
    <w:rPr>
      <w:rFonts w:ascii="Tw Cen MT" w:hAnsi="Tw Cen MT"/>
      <w:b/>
      <w:bCs/>
      <w:color w:val="14756E" w:themeColor="accent1"/>
      <w:sz w:val="40"/>
      <w:szCs w:val="40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2EBB"/>
    <w:pPr>
      <w:keepNext/>
      <w:keepLines/>
      <w:spacing w:before="160" w:after="80" w:line="279" w:lineRule="auto"/>
      <w:outlineLvl w:val="2"/>
    </w:pPr>
    <w:rPr>
      <w:rFonts w:eastAsiaTheme="majorEastAsia" w:cstheme="majorBidi"/>
      <w:color w:val="0F5751" w:themeColor="accent1" w:themeShade="BF"/>
      <w:sz w:val="28"/>
      <w:szCs w:val="2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4E5762"/>
    <w:pPr>
      <w:ind w:left="720"/>
      <w:contextualSpacing/>
    </w:pPr>
  </w:style>
  <w:style w:type="character" w:styleId="Kop2Char" w:customStyle="1">
    <w:name w:val="Kop 2 Char"/>
    <w:basedOn w:val="Standaardalinea-lettertype"/>
    <w:link w:val="Kop2"/>
    <w:uiPriority w:val="9"/>
    <w:semiHidden/>
    <w:rsid w:val="0064312D"/>
    <w:rPr>
      <w:rFonts w:ascii="Tw Cen MT" w:hAnsi="Tw Cen MT"/>
      <w:b/>
      <w:bCs/>
      <w:color w:val="14756E" w:themeColor="accent1"/>
      <w:sz w:val="40"/>
      <w:szCs w:val="40"/>
    </w:rPr>
  </w:style>
  <w:style w:type="paragraph" w:styleId="Koptekst">
    <w:name w:val="header"/>
    <w:basedOn w:val="Standaard"/>
    <w:link w:val="KoptekstChar"/>
    <w:uiPriority w:val="99"/>
    <w:semiHidden/>
    <w:rsid w:val="00A63A6C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semiHidden/>
    <w:rsid w:val="0064312D"/>
  </w:style>
  <w:style w:type="paragraph" w:styleId="Voettekst">
    <w:name w:val="footer"/>
    <w:basedOn w:val="Standaard"/>
    <w:link w:val="VoettekstChar"/>
    <w:uiPriority w:val="99"/>
    <w:semiHidden/>
    <w:rsid w:val="00A63A6C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semiHidden/>
    <w:rsid w:val="0064312D"/>
  </w:style>
  <w:style w:type="paragraph" w:styleId="Titel">
    <w:name w:val="Title"/>
    <w:basedOn w:val="Standaard"/>
    <w:next w:val="Standaard"/>
    <w:link w:val="TitelChar"/>
    <w:uiPriority w:val="10"/>
    <w:qFormat/>
    <w:rsid w:val="00D528B9"/>
    <w:pPr>
      <w:spacing w:line="192" w:lineRule="auto"/>
      <w:contextualSpacing/>
    </w:pPr>
    <w:rPr>
      <w:rFonts w:asciiTheme="majorHAnsi" w:hAnsiTheme="majorHAnsi" w:eastAsiaTheme="majorEastAsia" w:cstheme="majorBidi"/>
      <w:color w:val="FFFFFF" w:themeColor="background1"/>
      <w:kern w:val="28"/>
      <w:sz w:val="72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D528B9"/>
    <w:rPr>
      <w:rFonts w:asciiTheme="majorHAnsi" w:hAnsiTheme="majorHAnsi" w:eastAsiaTheme="majorEastAsia" w:cstheme="majorBidi"/>
      <w:color w:val="FFFFFF" w:themeColor="background1"/>
      <w:kern w:val="28"/>
      <w:sz w:val="72"/>
      <w:szCs w:val="56"/>
    </w:rPr>
  </w:style>
  <w:style w:type="character" w:styleId="Tekstvantijdelijkeaanduiding">
    <w:name w:val="Placeholder Text"/>
    <w:basedOn w:val="Standaardalinea-lettertype"/>
    <w:uiPriority w:val="99"/>
    <w:semiHidden/>
    <w:rsid w:val="00DE3223"/>
    <w:rPr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28B9"/>
    <w:pPr>
      <w:numPr>
        <w:ilvl w:val="1"/>
      </w:numPr>
      <w:spacing w:line="192" w:lineRule="auto"/>
    </w:pPr>
    <w:rPr>
      <w:rFonts w:asciiTheme="majorHAnsi" w:hAnsiTheme="majorHAnsi" w:eastAsiaTheme="minorEastAsia"/>
      <w:b/>
      <w:color w:val="FFFFFF" w:themeColor="background1"/>
      <w:sz w:val="160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528B9"/>
    <w:rPr>
      <w:rFonts w:asciiTheme="majorHAnsi" w:hAnsiTheme="majorHAnsi" w:eastAsiaTheme="minorEastAsia"/>
      <w:b/>
      <w:color w:val="FFFFFF" w:themeColor="background1"/>
      <w:sz w:val="160"/>
    </w:rPr>
  </w:style>
  <w:style w:type="paragraph" w:styleId="Inleiding" w:customStyle="1">
    <w:name w:val="Inleiding"/>
    <w:basedOn w:val="Standaard"/>
    <w:next w:val="Standaard"/>
    <w:link w:val="Tekensvoorinleiding"/>
    <w:uiPriority w:val="12"/>
    <w:qFormat/>
    <w:rsid w:val="00D528B9"/>
    <w:pPr>
      <w:spacing w:before="240"/>
    </w:pPr>
    <w:rPr>
      <w:color w:val="auto"/>
      <w:sz w:val="32"/>
      <w:szCs w:val="32"/>
    </w:rPr>
  </w:style>
  <w:style w:type="paragraph" w:styleId="Auteur" w:customStyle="1">
    <w:name w:val="Auteur"/>
    <w:basedOn w:val="Standaard"/>
    <w:next w:val="Standaard"/>
    <w:link w:val="Tekensvoorauteur"/>
    <w:uiPriority w:val="12"/>
    <w:qFormat/>
    <w:rsid w:val="0001638A"/>
    <w:rPr>
      <w:color w:val="auto"/>
    </w:rPr>
  </w:style>
  <w:style w:type="character" w:styleId="Tekensvoorinleiding" w:customStyle="1">
    <w:name w:val="Tekens voor inleiding"/>
    <w:basedOn w:val="Standaardalinea-lettertype"/>
    <w:link w:val="Inleiding"/>
    <w:uiPriority w:val="12"/>
    <w:rsid w:val="00D528B9"/>
    <w:rPr>
      <w:color w:val="auto"/>
      <w:sz w:val="32"/>
      <w:szCs w:val="32"/>
    </w:rPr>
  </w:style>
  <w:style w:type="character" w:styleId="Kop1Char" w:customStyle="1">
    <w:name w:val="Kop 1 Char"/>
    <w:basedOn w:val="Standaardalinea-lettertype"/>
    <w:link w:val="Kop1"/>
    <w:uiPriority w:val="9"/>
    <w:rsid w:val="0001638A"/>
    <w:rPr>
      <w:rFonts w:asciiTheme="majorHAnsi" w:hAnsiTheme="majorHAnsi" w:eastAsiaTheme="majorEastAsia" w:cstheme="majorBidi"/>
      <w:b/>
      <w:color w:val="14756E" w:themeColor="accent1"/>
      <w:sz w:val="40"/>
      <w:szCs w:val="32"/>
    </w:rPr>
  </w:style>
  <w:style w:type="character" w:styleId="Tekensvoorauteur" w:customStyle="1">
    <w:name w:val="Tekens voor auteur"/>
    <w:basedOn w:val="Standaardalinea-lettertype"/>
    <w:link w:val="Auteur"/>
    <w:uiPriority w:val="12"/>
    <w:rsid w:val="0064312D"/>
    <w:rPr>
      <w:color w:val="auto"/>
    </w:rPr>
  </w:style>
  <w:style w:type="paragraph" w:styleId="Citaat">
    <w:name w:val="Quote"/>
    <w:basedOn w:val="Citaat8"/>
    <w:next w:val="Standaard"/>
    <w:link w:val="CitaatChar"/>
    <w:uiPriority w:val="29"/>
    <w:qFormat/>
    <w:rsid w:val="009802BB"/>
    <w:rPr>
      <w:color w:val="FFFFFF" w:themeColor="background1"/>
      <w:szCs w:val="36"/>
    </w:rPr>
  </w:style>
  <w:style w:type="character" w:styleId="CitaatChar" w:customStyle="1">
    <w:name w:val="Citaat Char"/>
    <w:basedOn w:val="Standaardalinea-lettertype"/>
    <w:link w:val="Citaat"/>
    <w:uiPriority w:val="29"/>
    <w:rsid w:val="009802BB"/>
    <w:rPr>
      <w:i/>
      <w:color w:val="FFFFFF" w:themeColor="background1"/>
      <w:sz w:val="36"/>
      <w:szCs w:val="36"/>
    </w:rPr>
  </w:style>
  <w:style w:type="paragraph" w:styleId="Citaat2" w:customStyle="1">
    <w:name w:val="Citaat 2"/>
    <w:basedOn w:val="Standaard"/>
    <w:next w:val="Standaard"/>
    <w:link w:val="Tekensvoorcitaat2"/>
    <w:uiPriority w:val="29"/>
    <w:qFormat/>
    <w:rsid w:val="00333AAD"/>
    <w:pPr>
      <w:tabs>
        <w:tab w:val="left" w:pos="5812"/>
      </w:tabs>
      <w:spacing w:after="0"/>
      <w:ind w:left="709" w:right="766"/>
      <w:jc w:val="center"/>
    </w:pPr>
    <w:rPr>
      <w:i/>
      <w:iCs/>
      <w:color w:val="FFFFFF" w:themeColor="background1"/>
      <w:sz w:val="36"/>
      <w:szCs w:val="36"/>
    </w:rPr>
  </w:style>
  <w:style w:type="paragraph" w:styleId="Hoofdstuktitel" w:customStyle="1">
    <w:name w:val="Hoofdstuktitel"/>
    <w:basedOn w:val="Standaard"/>
    <w:next w:val="Standaard"/>
    <w:link w:val="Tekensvoorhoofdstuktitel"/>
    <w:uiPriority w:val="13"/>
    <w:qFormat/>
    <w:rsid w:val="00D528B9"/>
    <w:pPr>
      <w:spacing w:line="192" w:lineRule="auto"/>
    </w:pPr>
    <w:rPr>
      <w:rFonts w:asciiTheme="majorHAnsi" w:hAnsiTheme="majorHAnsi"/>
      <w:b/>
      <w:bCs/>
      <w:color w:val="FFFFFF" w:themeColor="background1"/>
      <w:spacing w:val="-40"/>
      <w:sz w:val="144"/>
      <w:szCs w:val="180"/>
    </w:rPr>
  </w:style>
  <w:style w:type="character" w:styleId="Tekensvoorcitaat2" w:customStyle="1">
    <w:name w:val="Tekens voor citaat 2"/>
    <w:basedOn w:val="Standaardalinea-lettertype"/>
    <w:link w:val="Citaat2"/>
    <w:uiPriority w:val="29"/>
    <w:rsid w:val="00333AAD"/>
    <w:rPr>
      <w:i/>
      <w:iCs/>
      <w:color w:val="FFFFFF" w:themeColor="background1"/>
      <w:sz w:val="36"/>
      <w:szCs w:val="36"/>
    </w:rPr>
  </w:style>
  <w:style w:type="paragraph" w:styleId="Lijstopsomteken">
    <w:name w:val="List Bullet"/>
    <w:basedOn w:val="Lijstalinea"/>
    <w:uiPriority w:val="99"/>
    <w:qFormat/>
    <w:rsid w:val="006A2477"/>
    <w:pPr>
      <w:numPr>
        <w:numId w:val="3"/>
      </w:numPr>
      <w:ind w:left="426" w:hanging="426"/>
    </w:pPr>
  </w:style>
  <w:style w:type="character" w:styleId="Tekensvoorhoofdstuktitel" w:customStyle="1">
    <w:name w:val="Tekens voor hoofdstuktitel"/>
    <w:basedOn w:val="Standaardalinea-lettertype"/>
    <w:link w:val="Hoofdstuktitel"/>
    <w:uiPriority w:val="13"/>
    <w:rsid w:val="00D528B9"/>
    <w:rPr>
      <w:rFonts w:asciiTheme="majorHAnsi" w:hAnsiTheme="majorHAnsi"/>
      <w:b/>
      <w:bCs/>
      <w:color w:val="FFFFFF" w:themeColor="background1"/>
      <w:spacing w:val="-40"/>
      <w:sz w:val="144"/>
      <w:szCs w:val="180"/>
    </w:rPr>
  </w:style>
  <w:style w:type="table" w:styleId="Tabelraster">
    <w:name w:val="Table Grid"/>
    <w:basedOn w:val="Standaardtabel"/>
    <w:uiPriority w:val="39"/>
    <w:rsid w:val="00922B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itaat3" w:customStyle="1">
    <w:name w:val="Citaat 3"/>
    <w:basedOn w:val="Standaard"/>
    <w:next w:val="Standaard"/>
    <w:link w:val="Tekensvoorcitaat3"/>
    <w:uiPriority w:val="29"/>
    <w:qFormat/>
    <w:rsid w:val="009802BB"/>
    <w:rPr>
      <w:rFonts w:asciiTheme="majorHAnsi" w:hAnsiTheme="majorHAnsi"/>
      <w:b/>
      <w:bCs/>
      <w:noProof/>
      <w:sz w:val="36"/>
      <w:szCs w:val="36"/>
    </w:rPr>
  </w:style>
  <w:style w:type="character" w:styleId="Zwaar">
    <w:name w:val="Strong"/>
    <w:basedOn w:val="Standaardalinea-lettertype"/>
    <w:uiPriority w:val="22"/>
    <w:qFormat/>
    <w:rsid w:val="00BE0D18"/>
    <w:rPr>
      <w:b/>
      <w:bCs/>
    </w:rPr>
  </w:style>
  <w:style w:type="character" w:styleId="Tekensvoorcitaat3" w:customStyle="1">
    <w:name w:val="Tekens voor citaat 3"/>
    <w:basedOn w:val="Standaardalinea-lettertype"/>
    <w:link w:val="Citaat3"/>
    <w:uiPriority w:val="29"/>
    <w:rsid w:val="009802BB"/>
    <w:rPr>
      <w:rFonts w:asciiTheme="majorHAnsi" w:hAnsiTheme="majorHAnsi"/>
      <w:b/>
      <w:bCs/>
      <w:noProof/>
      <w:sz w:val="36"/>
      <w:szCs w:val="36"/>
    </w:rPr>
  </w:style>
  <w:style w:type="paragraph" w:styleId="Citaat4" w:customStyle="1">
    <w:name w:val="Citaat 4"/>
    <w:basedOn w:val="Standaard"/>
    <w:next w:val="Standaard"/>
    <w:link w:val="Tekensvoorcitaat4"/>
    <w:uiPriority w:val="29"/>
    <w:qFormat/>
    <w:rsid w:val="009802BB"/>
    <w:pPr>
      <w:spacing w:after="0"/>
      <w:ind w:left="709" w:right="709"/>
      <w:jc w:val="center"/>
    </w:pPr>
    <w:rPr>
      <w:rFonts w:asciiTheme="majorHAnsi" w:hAnsiTheme="majorHAnsi"/>
      <w:i/>
      <w:color w:val="auto"/>
      <w:sz w:val="52"/>
    </w:rPr>
  </w:style>
  <w:style w:type="paragraph" w:styleId="Bijschrift">
    <w:name w:val="caption"/>
    <w:basedOn w:val="Standaard"/>
    <w:next w:val="Standaard"/>
    <w:uiPriority w:val="35"/>
    <w:qFormat/>
    <w:rsid w:val="002B4439"/>
    <w:pPr>
      <w:spacing w:before="600" w:after="200" w:line="240" w:lineRule="auto"/>
    </w:pPr>
    <w:rPr>
      <w:iCs/>
      <w:color w:val="FFFFFF" w:themeColor="background1"/>
      <w:sz w:val="14"/>
      <w:szCs w:val="18"/>
    </w:rPr>
  </w:style>
  <w:style w:type="character" w:styleId="Tekensvoorcitaat4" w:customStyle="1">
    <w:name w:val="Tekens voor citaat 4"/>
    <w:basedOn w:val="Standaardalinea-lettertype"/>
    <w:link w:val="Citaat4"/>
    <w:uiPriority w:val="29"/>
    <w:rsid w:val="009802BB"/>
    <w:rPr>
      <w:rFonts w:asciiTheme="majorHAnsi" w:hAnsiTheme="majorHAnsi"/>
      <w:i/>
      <w:color w:val="auto"/>
      <w:sz w:val="52"/>
    </w:rPr>
  </w:style>
  <w:style w:type="paragraph" w:styleId="Citaat5" w:customStyle="1">
    <w:name w:val="Citaat 5"/>
    <w:basedOn w:val="Standaard"/>
    <w:next w:val="Standaard"/>
    <w:link w:val="Tekensvoorcitaat5"/>
    <w:uiPriority w:val="29"/>
    <w:qFormat/>
    <w:rsid w:val="00333AAD"/>
    <w:rPr>
      <w:i/>
      <w:sz w:val="44"/>
      <w:szCs w:val="44"/>
    </w:rPr>
  </w:style>
  <w:style w:type="paragraph" w:styleId="Bijschrift2" w:customStyle="1">
    <w:name w:val="Bijschrift 2"/>
    <w:basedOn w:val="Standaard"/>
    <w:next w:val="Standaard"/>
    <w:link w:val="Tekensvoorbijschrift2"/>
    <w:uiPriority w:val="99"/>
    <w:qFormat/>
    <w:rsid w:val="00E403F2"/>
    <w:rPr>
      <w:sz w:val="14"/>
    </w:rPr>
  </w:style>
  <w:style w:type="character" w:styleId="Tekensvoorcitaat5" w:customStyle="1">
    <w:name w:val="Tekens voor citaat 5"/>
    <w:basedOn w:val="Standaardalinea-lettertype"/>
    <w:link w:val="Citaat5"/>
    <w:uiPriority w:val="29"/>
    <w:rsid w:val="00333AAD"/>
    <w:rPr>
      <w:i/>
      <w:sz w:val="44"/>
      <w:szCs w:val="44"/>
    </w:rPr>
  </w:style>
  <w:style w:type="paragraph" w:styleId="Citaat6" w:customStyle="1">
    <w:name w:val="Citaat 6"/>
    <w:basedOn w:val="Standaard"/>
    <w:next w:val="Standaard"/>
    <w:link w:val="Tekensvoorcitaat6"/>
    <w:uiPriority w:val="29"/>
    <w:qFormat/>
    <w:rsid w:val="001401F6"/>
    <w:rPr>
      <w:color w:val="14756E" w:themeColor="accent1"/>
      <w:sz w:val="44"/>
      <w:szCs w:val="44"/>
    </w:rPr>
  </w:style>
  <w:style w:type="character" w:styleId="Tekensvoorbijschrift2" w:customStyle="1">
    <w:name w:val="Tekens voor bijschrift 2"/>
    <w:basedOn w:val="Standaardalinea-lettertype"/>
    <w:link w:val="Bijschrift2"/>
    <w:uiPriority w:val="99"/>
    <w:rsid w:val="00E403F2"/>
    <w:rPr>
      <w:sz w:val="14"/>
    </w:rPr>
  </w:style>
  <w:style w:type="paragraph" w:styleId="Citaat7" w:customStyle="1">
    <w:name w:val="Citaat 7"/>
    <w:basedOn w:val="Standaard"/>
    <w:next w:val="Standaard"/>
    <w:link w:val="Tekensvoorcitaat7"/>
    <w:uiPriority w:val="29"/>
    <w:qFormat/>
    <w:rsid w:val="00475E10"/>
    <w:pPr>
      <w:tabs>
        <w:tab w:val="left" w:pos="5812"/>
      </w:tabs>
      <w:spacing w:after="0"/>
      <w:ind w:left="709" w:right="766"/>
      <w:jc w:val="center"/>
    </w:pPr>
    <w:rPr>
      <w:i/>
      <w:noProof/>
      <w:color w:val="FFFFFF" w:themeColor="background1"/>
      <w:sz w:val="32"/>
      <w:szCs w:val="28"/>
    </w:rPr>
  </w:style>
  <w:style w:type="character" w:styleId="Tekensvoorcitaat6" w:customStyle="1">
    <w:name w:val="Tekens voor citaat 6"/>
    <w:basedOn w:val="Standaardalinea-lettertype"/>
    <w:link w:val="Citaat6"/>
    <w:uiPriority w:val="29"/>
    <w:rsid w:val="0064312D"/>
    <w:rPr>
      <w:color w:val="14756E" w:themeColor="accent1"/>
      <w:sz w:val="44"/>
      <w:szCs w:val="44"/>
    </w:rPr>
  </w:style>
  <w:style w:type="character" w:styleId="Intensieveverwijzing">
    <w:name w:val="Intense Reference"/>
    <w:basedOn w:val="Standaardalinea-lettertype"/>
    <w:uiPriority w:val="32"/>
    <w:semiHidden/>
    <w:rsid w:val="0064312D"/>
    <w:rPr>
      <w:b/>
      <w:bCs/>
      <w:smallCaps/>
      <w:color w:val="14756E" w:themeColor="accent1"/>
      <w:spacing w:val="5"/>
    </w:rPr>
  </w:style>
  <w:style w:type="character" w:styleId="Tekensvoorcitaat7" w:customStyle="1">
    <w:name w:val="Tekens voor citaat 7"/>
    <w:basedOn w:val="Standaardalinea-lettertype"/>
    <w:link w:val="Citaat7"/>
    <w:uiPriority w:val="29"/>
    <w:rsid w:val="00475E10"/>
    <w:rPr>
      <w:i/>
      <w:noProof/>
      <w:color w:val="FFFFFF" w:themeColor="background1"/>
      <w:sz w:val="32"/>
      <w:szCs w:val="28"/>
    </w:rPr>
  </w:style>
  <w:style w:type="paragraph" w:styleId="Citaat8" w:customStyle="1">
    <w:name w:val="Citaat 8"/>
    <w:basedOn w:val="Citaat4"/>
    <w:link w:val="Tekensvoorcitaat8"/>
    <w:qFormat/>
    <w:rsid w:val="00475E10"/>
    <w:pPr>
      <w:ind w:left="0" w:right="0"/>
    </w:pPr>
    <w:rPr>
      <w:rFonts w:asciiTheme="minorHAnsi" w:hAnsiTheme="minorHAnsi"/>
      <w:color w:val="3A3A3A" w:themeColor="accent6"/>
      <w:sz w:val="36"/>
    </w:rPr>
  </w:style>
  <w:style w:type="character" w:styleId="Tekensvoorcitaat8" w:customStyle="1">
    <w:name w:val="Tekens voor citaat 8"/>
    <w:basedOn w:val="Tekensvoorcitaat4"/>
    <w:link w:val="Citaat8"/>
    <w:rsid w:val="00475E10"/>
    <w:rPr>
      <w:rFonts w:asciiTheme="majorHAnsi" w:hAnsiTheme="majorHAnsi"/>
      <w:i/>
      <w:color w:val="3A3A3A" w:themeColor="accent6"/>
      <w:sz w:val="36"/>
    </w:rPr>
  </w:style>
  <w:style w:type="character" w:styleId="Kop3Char" w:customStyle="1">
    <w:name w:val="Kop 3 Char"/>
    <w:basedOn w:val="Standaardalinea-lettertype"/>
    <w:link w:val="Kop3"/>
    <w:uiPriority w:val="9"/>
    <w:rsid w:val="00B42EBB"/>
    <w:rPr>
      <w:rFonts w:eastAsiaTheme="majorEastAsia" w:cstheme="majorBidi"/>
      <w:color w:val="0F575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omments" Target="comments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14" /><Relationship Type="http://schemas.microsoft.com/office/2011/relationships/people" Target="people.xml" Id="R3e0c80e8ec8948a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denn\AppData\Roaming\Microsoft\Templates\Kleurrijk%20studentenverslag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2A2A2A"/>
      </a:dk2>
      <a:lt2>
        <a:srgbClr val="ACACAC"/>
      </a:lt2>
      <a:accent1>
        <a:srgbClr val="14756E"/>
      </a:accent1>
      <a:accent2>
        <a:srgbClr val="17A6B1"/>
      </a:accent2>
      <a:accent3>
        <a:srgbClr val="CB5577"/>
      </a:accent3>
      <a:accent4>
        <a:srgbClr val="F84C24"/>
      </a:accent4>
      <a:accent5>
        <a:srgbClr val="6A3B68"/>
      </a:accent5>
      <a:accent6>
        <a:srgbClr val="3A3A3A"/>
      </a:accent6>
      <a:hlink>
        <a:srgbClr val="01B1AE"/>
      </a:hlink>
      <a:folHlink>
        <a:srgbClr val="01B1AE"/>
      </a:folHlink>
    </a:clrScheme>
    <a:fontScheme name="Custom 291">
      <a:majorFont>
        <a:latin typeface="Tw Cen M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11d342-24b2-497b-9c2c-02ba2f55d69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66EA7E618454CB2B9386B075CEA04" ma:contentTypeVersion="9" ma:contentTypeDescription="Create a new document." ma:contentTypeScope="" ma:versionID="10e51f4da10ea4092911ac662e28fd09">
  <xsd:schema xmlns:xsd="http://www.w3.org/2001/XMLSchema" xmlns:xs="http://www.w3.org/2001/XMLSchema" xmlns:p="http://schemas.microsoft.com/office/2006/metadata/properties" xmlns:ns2="7711d342-24b2-497b-9c2c-02ba2f55d69e" targetNamespace="http://schemas.microsoft.com/office/2006/metadata/properties" ma:root="true" ma:fieldsID="7a22cd871d4d65a9a4fcbb63646cee3e" ns2:_="">
    <xsd:import namespace="7711d342-24b2-497b-9c2c-02ba2f55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1d342-24b2-497b-9c2c-02ba2f55d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4753A9-7506-4DF0-8436-029231F184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35B084-AF06-459E-9FF3-A8531B9F61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FD2183-E5C6-41AB-B475-FEC325927D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B1292B-205A-4F2A-AD26-548E1CA710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Kleurrijk studentenverslag.dotx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Zdennick Oosterwolde (1060758)</lastModifiedBy>
  <revision>15</revision>
  <dcterms:created xsi:type="dcterms:W3CDTF">2025-09-11T11:11:00.0000000Z</dcterms:created>
  <dcterms:modified xsi:type="dcterms:W3CDTF">2026-01-01T12:36:53.1965039Z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0x010100DF466EA7E618454CB2B9386B075CEA04</vt:lpwstr>
  </property>
  <property fmtid="{D5CDD505-2E9C-101B-9397-08002B2CF9AE}" pid="3" name="MediaServiceImageTags">
    <vt:lpwstr/>
  </property>
</Properties>
</file>